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EE29CC" w14:textId="7C9E6510" w:rsidR="007E6173" w:rsidRPr="00986611" w:rsidRDefault="00BC4412" w:rsidP="00BC4412">
      <w:pPr>
        <w:pStyle w:val="Heading1"/>
      </w:pPr>
      <w:r w:rsidRPr="00BC4412">
        <w:t>Module</w:t>
      </w:r>
      <w:r>
        <w:t xml:space="preserve"> 5 - Web Apps and Linux</w:t>
      </w:r>
    </w:p>
    <w:p w14:paraId="5A9C69A5" w14:textId="5C528CA4" w:rsidR="00615EA3" w:rsidRPr="007E6173" w:rsidRDefault="00B979EE" w:rsidP="007E6173">
      <w:r>
        <w:t xml:space="preserve">This module will introduce you to </w:t>
      </w:r>
      <w:r w:rsidR="00DA7AA6">
        <w:t>App Service on Linux and Web App for Containers</w:t>
      </w:r>
      <w:r>
        <w:t>.</w:t>
      </w:r>
      <w:r w:rsidR="00F06ABB">
        <w:t xml:space="preserve"> </w:t>
      </w:r>
      <w:r w:rsidR="00615EA3">
        <w:t xml:space="preserve">The concepts you learn in this module </w:t>
      </w:r>
      <w:r w:rsidR="00F06ABB">
        <w:t xml:space="preserve">will enable you to host web apps on Linux. </w:t>
      </w:r>
    </w:p>
    <w:p w14:paraId="7683C74A" w14:textId="77777777" w:rsidR="007E6173" w:rsidRDefault="007E6173" w:rsidP="007E6173">
      <w:pPr>
        <w:pStyle w:val="Heading2"/>
      </w:pPr>
      <w:r>
        <w:t>Prerequisites</w:t>
      </w:r>
    </w:p>
    <w:p w14:paraId="388166E2" w14:textId="77777777" w:rsidR="007E6173" w:rsidRDefault="007E6173" w:rsidP="007E6173">
      <w:r>
        <w:t>The following prerequisites are necessary before participating in this Boot Camp.</w:t>
      </w:r>
    </w:p>
    <w:p w14:paraId="26D1CCE6" w14:textId="2146B046" w:rsidR="007E6173" w:rsidRDefault="004C026D" w:rsidP="007E6173">
      <w:pPr>
        <w:pStyle w:val="ListParagraph"/>
        <w:numPr>
          <w:ilvl w:val="0"/>
          <w:numId w:val="1"/>
        </w:numPr>
      </w:pPr>
      <w:r>
        <w:t>Basic understanding of Docker containers and images</w:t>
      </w:r>
    </w:p>
    <w:p w14:paraId="2E3554A5" w14:textId="0C5C838F" w:rsidR="004C026D" w:rsidRDefault="004C026D" w:rsidP="004C026D">
      <w:pPr>
        <w:pStyle w:val="ListParagraph"/>
        <w:numPr>
          <w:ilvl w:val="0"/>
          <w:numId w:val="1"/>
        </w:numPr>
      </w:pPr>
      <w:r>
        <w:t>Basic understanding of Linux</w:t>
      </w:r>
    </w:p>
    <w:p w14:paraId="1077EFEB" w14:textId="07842A1F" w:rsidR="00413AFB" w:rsidRDefault="00413AFB" w:rsidP="004C026D">
      <w:pPr>
        <w:pStyle w:val="ListParagraph"/>
        <w:numPr>
          <w:ilvl w:val="0"/>
          <w:numId w:val="1"/>
        </w:numPr>
      </w:pPr>
      <w:r>
        <w:t>Understanding of resource groups and App Service Plans</w:t>
      </w:r>
    </w:p>
    <w:p w14:paraId="542FCE01" w14:textId="2752D44B" w:rsidR="001D13E6" w:rsidRDefault="00413AFB" w:rsidP="004C026D">
      <w:pPr>
        <w:pStyle w:val="ListParagraph"/>
        <w:numPr>
          <w:ilvl w:val="0"/>
          <w:numId w:val="1"/>
        </w:numPr>
      </w:pPr>
      <w:r>
        <w:t xml:space="preserve">Basic understanding of App Service </w:t>
      </w:r>
      <w:r w:rsidR="001D13E6">
        <w:t xml:space="preserve">infrastructure </w:t>
      </w:r>
      <w:r w:rsidR="00B54F0A">
        <w:rPr>
          <w:lang w:val="en-IN"/>
        </w:rPr>
        <w:t xml:space="preserve">and its </w:t>
      </w:r>
      <w:r w:rsidR="001D13E6">
        <w:t>components like Front</w:t>
      </w:r>
      <w:r w:rsidR="00D60E91">
        <w:t xml:space="preserve"> </w:t>
      </w:r>
      <w:r w:rsidR="001D13E6">
        <w:t>End, Controller</w:t>
      </w:r>
      <w:r w:rsidR="000A0881">
        <w:t>,</w:t>
      </w:r>
      <w:r w:rsidR="001D13E6">
        <w:t xml:space="preserve"> etc.</w:t>
      </w:r>
    </w:p>
    <w:p w14:paraId="512925F6" w14:textId="74C5C59E" w:rsidR="00346863" w:rsidRDefault="00740252" w:rsidP="004C026D">
      <w:pPr>
        <w:pStyle w:val="ListParagraph"/>
        <w:numPr>
          <w:ilvl w:val="0"/>
          <w:numId w:val="1"/>
        </w:numPr>
      </w:pPr>
      <w:r>
        <w:t>An</w:t>
      </w:r>
      <w:r w:rsidR="00346863">
        <w:t xml:space="preserve"> </w:t>
      </w:r>
      <w:r w:rsidR="00CC267F">
        <w:t>A</w:t>
      </w:r>
      <w:r w:rsidR="00346863">
        <w:t>zure subscription</w:t>
      </w:r>
    </w:p>
    <w:p w14:paraId="59AE647A" w14:textId="77777777" w:rsidR="007E6173" w:rsidRDefault="007E6173" w:rsidP="007E6173">
      <w:pPr>
        <w:pStyle w:val="Heading2"/>
      </w:pPr>
      <w:r>
        <w:t>Goal</w:t>
      </w:r>
    </w:p>
    <w:p w14:paraId="12517CC2" w14:textId="075341D8" w:rsidR="007E6173" w:rsidRDefault="007E6173" w:rsidP="007E6173">
      <w:r>
        <w:t>After completing this Boot Camp, you will have:</w:t>
      </w:r>
    </w:p>
    <w:p w14:paraId="185F30BD" w14:textId="7642563B" w:rsidR="003C7069" w:rsidRDefault="00BE5B95" w:rsidP="007E6173">
      <w:pPr>
        <w:pStyle w:val="ListParagraph"/>
        <w:numPr>
          <w:ilvl w:val="0"/>
          <w:numId w:val="2"/>
        </w:numPr>
      </w:pPr>
      <w:r>
        <w:t xml:space="preserve">An understanding </w:t>
      </w:r>
      <w:r w:rsidR="00C10F73">
        <w:t xml:space="preserve">of </w:t>
      </w:r>
      <w:r>
        <w:t>App Service on Linux</w:t>
      </w:r>
      <w:r w:rsidR="00667A25">
        <w:t xml:space="preserve"> and Web App for </w:t>
      </w:r>
      <w:r w:rsidR="00C10F73">
        <w:t>C</w:t>
      </w:r>
      <w:r w:rsidR="00667A25">
        <w:t>ontainers</w:t>
      </w:r>
      <w:r w:rsidR="00C10F73">
        <w:t>.</w:t>
      </w:r>
    </w:p>
    <w:p w14:paraId="10CE2C66" w14:textId="06C09E7B" w:rsidR="001D13E6" w:rsidRDefault="00D70717" w:rsidP="007E6173">
      <w:pPr>
        <w:pStyle w:val="ListParagraph"/>
        <w:numPr>
          <w:ilvl w:val="0"/>
          <w:numId w:val="2"/>
        </w:numPr>
      </w:pPr>
      <w:r>
        <w:t xml:space="preserve">An understanding of </w:t>
      </w:r>
      <w:r w:rsidR="002F4EBD">
        <w:t>m</w:t>
      </w:r>
      <w:r w:rsidR="00667A25">
        <w:t xml:space="preserve">anaging </w:t>
      </w:r>
      <w:r w:rsidR="00C10F73">
        <w:t>W</w:t>
      </w:r>
      <w:r w:rsidR="00667A25">
        <w:t xml:space="preserve">eb </w:t>
      </w:r>
      <w:r w:rsidR="00C10F73">
        <w:t>A</w:t>
      </w:r>
      <w:r w:rsidR="00667A25">
        <w:t>pps hosted on App Service on Linux and Web App for Containers.</w:t>
      </w:r>
      <w:r w:rsidR="00BE5B95">
        <w:t xml:space="preserve"> </w:t>
      </w:r>
    </w:p>
    <w:p w14:paraId="3123A458" w14:textId="77777777" w:rsidR="001D13E6" w:rsidRDefault="001D13E6">
      <w:r>
        <w:br w:type="page"/>
      </w:r>
    </w:p>
    <w:p w14:paraId="0A62B1DA" w14:textId="0FF9AB3D" w:rsidR="00C45A71" w:rsidRPr="00C45A71" w:rsidRDefault="000E63F3" w:rsidP="00721809">
      <w:pPr>
        <w:pStyle w:val="Heading1"/>
      </w:pPr>
      <w:r>
        <w:lastRenderedPageBreak/>
        <w:t>Hosting Web Apps on Linux</w:t>
      </w:r>
    </w:p>
    <w:p w14:paraId="2E09CDD3" w14:textId="77777777" w:rsidR="00132875" w:rsidRDefault="009174BA" w:rsidP="00E530F7">
      <w:pPr>
        <w:spacing w:after="120"/>
      </w:pPr>
      <w:r>
        <w:t xml:space="preserve">App Service is a fully managed PaaS offering optimized for hosting web applications. </w:t>
      </w:r>
      <w:r w:rsidR="001927B1">
        <w:t xml:space="preserve">Initially we only supported Windows as the OS for hosting </w:t>
      </w:r>
      <w:r w:rsidR="00132875">
        <w:t>W</w:t>
      </w:r>
      <w:r w:rsidR="001927B1">
        <w:t xml:space="preserve">eb </w:t>
      </w:r>
      <w:r w:rsidR="00132875">
        <w:t>A</w:t>
      </w:r>
      <w:r w:rsidR="001927B1">
        <w:t xml:space="preserve">pps. We recently added support for Linux. We leverage </w:t>
      </w:r>
      <w:r w:rsidR="00747191">
        <w:t>D</w:t>
      </w:r>
      <w:r w:rsidR="001927B1">
        <w:t xml:space="preserve">ocker containers to provide support for hosting </w:t>
      </w:r>
      <w:r w:rsidR="00132875">
        <w:t>W</w:t>
      </w:r>
      <w:r w:rsidR="001927B1">
        <w:t xml:space="preserve">eb </w:t>
      </w:r>
      <w:r w:rsidR="00132875">
        <w:t>A</w:t>
      </w:r>
      <w:r w:rsidR="001927B1">
        <w:t xml:space="preserve">pps natively on Linux. </w:t>
      </w:r>
    </w:p>
    <w:p w14:paraId="046AC82D" w14:textId="08701B41" w:rsidR="00C45A71" w:rsidRDefault="00492AF3" w:rsidP="00E530F7">
      <w:pPr>
        <w:spacing w:after="120"/>
      </w:pPr>
      <w:r>
        <w:t xml:space="preserve">Customers can use either of the </w:t>
      </w:r>
      <w:r w:rsidR="00132875">
        <w:t xml:space="preserve">following </w:t>
      </w:r>
      <w:r w:rsidR="00747191">
        <w:t>two</w:t>
      </w:r>
      <w:r>
        <w:t xml:space="preserve"> options to host </w:t>
      </w:r>
      <w:r w:rsidR="00BC4412">
        <w:t>W</w:t>
      </w:r>
      <w:r>
        <w:t xml:space="preserve">eb </w:t>
      </w:r>
      <w:r w:rsidR="00BC4412">
        <w:t>A</w:t>
      </w:r>
      <w:r>
        <w:t>pp</w:t>
      </w:r>
      <w:r w:rsidR="00950A4C">
        <w:t>s</w:t>
      </w:r>
      <w:r>
        <w:t xml:space="preserve"> on </w:t>
      </w:r>
      <w:r w:rsidR="001927B1">
        <w:t>Linux</w:t>
      </w:r>
      <w:r w:rsidR="00BC4412">
        <w:t>.</w:t>
      </w:r>
    </w:p>
    <w:p w14:paraId="3500BB02" w14:textId="2B9C17D2" w:rsidR="001927B1" w:rsidRDefault="001927B1" w:rsidP="001927B1">
      <w:pPr>
        <w:pStyle w:val="ListParagraph"/>
        <w:numPr>
          <w:ilvl w:val="0"/>
          <w:numId w:val="5"/>
        </w:numPr>
      </w:pPr>
      <w:r>
        <w:t>App Service on Linux</w:t>
      </w:r>
    </w:p>
    <w:p w14:paraId="64EC2D00" w14:textId="03EB8537" w:rsidR="001927B1" w:rsidRDefault="001927B1" w:rsidP="00E530F7">
      <w:pPr>
        <w:pStyle w:val="ListParagraph"/>
        <w:numPr>
          <w:ilvl w:val="0"/>
          <w:numId w:val="5"/>
        </w:numPr>
        <w:spacing w:after="120"/>
        <w:ind w:left="714" w:hanging="357"/>
      </w:pPr>
      <w:r>
        <w:t>Web App for Containers</w:t>
      </w:r>
    </w:p>
    <w:p w14:paraId="71A754C9" w14:textId="54D83363" w:rsidR="00492AF3" w:rsidRDefault="00AC09BB" w:rsidP="00E530F7">
      <w:pPr>
        <w:spacing w:after="120"/>
      </w:pPr>
      <w:r>
        <w:t>Both</w:t>
      </w:r>
      <w:r w:rsidR="00492AF3">
        <w:t xml:space="preserve"> options use </w:t>
      </w:r>
      <w:r>
        <w:t>D</w:t>
      </w:r>
      <w:r w:rsidR="00492AF3">
        <w:t>ocker containers</w:t>
      </w:r>
      <w:r>
        <w:t>. App S</w:t>
      </w:r>
      <w:r w:rsidR="006D47C4">
        <w:t xml:space="preserve">ervice on Linux uses Docker images maintained by Microsoft </w:t>
      </w:r>
      <w:r w:rsidR="00950A4C">
        <w:t>and</w:t>
      </w:r>
      <w:r w:rsidR="006D47C4">
        <w:t xml:space="preserve"> Web App for Containers allows customers to use their own Docker images.</w:t>
      </w:r>
    </w:p>
    <w:p w14:paraId="05384E1C" w14:textId="5DCD57F3" w:rsidR="000E63F3" w:rsidRDefault="00223E35" w:rsidP="00223E35">
      <w:r>
        <w:t xml:space="preserve">Not all App Service features are available to Linux customers. If a feature is not currently enabled for Linux, it will be grayed out in the portal. As our Linux offerings mature over time, more features </w:t>
      </w:r>
      <w:r w:rsidR="00801709">
        <w:t>will be</w:t>
      </w:r>
      <w:r>
        <w:t xml:space="preserve"> added.</w:t>
      </w:r>
    </w:p>
    <w:p w14:paraId="74F64E65" w14:textId="77777777" w:rsidR="00611316" w:rsidRDefault="00611316" w:rsidP="00611316">
      <w:pPr>
        <w:pStyle w:val="Heading1"/>
      </w:pPr>
      <w:r>
        <w:t>Architecture of Linux Stamps</w:t>
      </w:r>
    </w:p>
    <w:p w14:paraId="282A6D0F" w14:textId="77777777" w:rsidR="00611316" w:rsidRPr="00182060" w:rsidRDefault="00611316" w:rsidP="00611316">
      <w:pPr>
        <w:spacing w:after="120"/>
      </w:pPr>
      <w:r>
        <w:t>Here is a simple representation of the container architecture on the Linux worker.</w:t>
      </w:r>
    </w:p>
    <w:p w14:paraId="7EA68F5E" w14:textId="77777777" w:rsidR="00611316" w:rsidRDefault="00611316" w:rsidP="00611316">
      <w:pPr>
        <w:ind w:left="720"/>
      </w:pPr>
      <w:r>
        <w:rPr>
          <w:noProof/>
        </w:rPr>
        <w:drawing>
          <wp:inline distT="0" distB="0" distL="0" distR="0" wp14:anchorId="74CC888E" wp14:editId="659F9928">
            <wp:extent cx="5343525" cy="2761821"/>
            <wp:effectExtent l="57150" t="57150" r="104775" b="1149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8704" cy="2774835"/>
                    </a:xfrm>
                    <a:prstGeom prst="rect">
                      <a:avLst/>
                    </a:prstGeom>
                    <a:ln w="12700"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14:paraId="56D70ED2" w14:textId="77777777" w:rsidR="00611316" w:rsidRDefault="00611316" w:rsidP="00611316">
      <w:r>
        <w:t>Every Linux worker runs Nginx. Nginx is the proxy between the front-end and the Docker containers running on the worker.</w:t>
      </w:r>
    </w:p>
    <w:p w14:paraId="29B3E21D" w14:textId="1A93F4CA" w:rsidR="00611316" w:rsidRPr="00611316" w:rsidRDefault="00611316" w:rsidP="00223E35">
      <w:pPr>
        <w:rPr>
          <w:lang w:val="en-IN"/>
        </w:rPr>
      </w:pPr>
      <w:r w:rsidRPr="007C5932">
        <w:t>LWAS</w:t>
      </w:r>
      <w:r>
        <w:t xml:space="preserve"> is the Linux version of </w:t>
      </w:r>
      <w:r w:rsidRPr="007C5932">
        <w:t>DWAS</w:t>
      </w:r>
      <w:r>
        <w:t>. It is responsible for starting and stopping the containers, and it mounts the storage as a CIFS volume to the</w:t>
      </w:r>
      <w:r>
        <w:rPr>
          <w:lang w:val="en-IN"/>
        </w:rPr>
        <w:t xml:space="preserve"> Docker containers.</w:t>
      </w:r>
    </w:p>
    <w:p w14:paraId="2F5551B7" w14:textId="683E73BE" w:rsidR="00492AF3" w:rsidRDefault="00492AF3" w:rsidP="00721809">
      <w:pPr>
        <w:pStyle w:val="Heading2"/>
      </w:pPr>
      <w:r w:rsidRPr="00492AF3">
        <w:t xml:space="preserve">App </w:t>
      </w:r>
      <w:r w:rsidRPr="00721809">
        <w:t>Service</w:t>
      </w:r>
      <w:r w:rsidRPr="00492AF3">
        <w:t xml:space="preserve"> on Linux</w:t>
      </w:r>
    </w:p>
    <w:p w14:paraId="1D1A8C5D" w14:textId="3922A6FA" w:rsidR="000F7FAC" w:rsidRDefault="00492AF3" w:rsidP="00C81EBB">
      <w:pPr>
        <w:spacing w:after="120"/>
      </w:pPr>
      <w:r>
        <w:t xml:space="preserve">App Service on Linux </w:t>
      </w:r>
      <w:r w:rsidR="006D47C4">
        <w:t>offers</w:t>
      </w:r>
      <w:r w:rsidR="00C20850">
        <w:t xml:space="preserve"> </w:t>
      </w:r>
      <w:r w:rsidR="009551E2">
        <w:t xml:space="preserve">many </w:t>
      </w:r>
      <w:r w:rsidR="00C20850">
        <w:t>b</w:t>
      </w:r>
      <w:r>
        <w:t xml:space="preserve">uilt-in </w:t>
      </w:r>
      <w:r w:rsidR="006D47C4">
        <w:t>D</w:t>
      </w:r>
      <w:r>
        <w:t>ocker images</w:t>
      </w:r>
      <w:r w:rsidR="006D47C4">
        <w:t xml:space="preserve"> </w:t>
      </w:r>
      <w:r w:rsidR="00C20850">
        <w:t>for various languages</w:t>
      </w:r>
      <w:r w:rsidR="000F7FAC">
        <w:t xml:space="preserve">. </w:t>
      </w:r>
      <w:r w:rsidR="00D7654E">
        <w:t>As of this writing, the following languages and versions are supported.</w:t>
      </w:r>
      <w:r w:rsidR="00A70092">
        <w:t xml:space="preserve"> </w:t>
      </w:r>
    </w:p>
    <w:p w14:paraId="016C8424" w14:textId="77777777" w:rsidR="00611316" w:rsidRDefault="00611316" w:rsidP="00C81EBB">
      <w:pPr>
        <w:spacing w:after="120"/>
      </w:pPr>
    </w:p>
    <w:tbl>
      <w:tblPr>
        <w:tblStyle w:val="GridTable1Light"/>
        <w:tblW w:w="0" w:type="auto"/>
        <w:tblInd w:w="607" w:type="dxa"/>
        <w:tblLook w:val="04A0" w:firstRow="1" w:lastRow="0" w:firstColumn="1" w:lastColumn="0" w:noHBand="0" w:noVBand="1"/>
      </w:tblPr>
      <w:tblGrid>
        <w:gridCol w:w="1630"/>
        <w:gridCol w:w="5699"/>
      </w:tblGrid>
      <w:tr w:rsidR="00B84A0E" w:rsidRPr="00B84A0E" w14:paraId="1CD06781" w14:textId="77777777" w:rsidTr="00B84A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7D42D57" w14:textId="77777777" w:rsidR="00B84A0E" w:rsidRPr="00B84A0E" w:rsidRDefault="00B84A0E" w:rsidP="00B84A0E">
            <w:pPr>
              <w:spacing w:line="259" w:lineRule="auto"/>
            </w:pPr>
            <w:r w:rsidRPr="00B84A0E">
              <w:lastRenderedPageBreak/>
              <w:t>Language</w:t>
            </w:r>
          </w:p>
        </w:tc>
        <w:tc>
          <w:tcPr>
            <w:tcW w:w="0" w:type="auto"/>
            <w:vAlign w:val="center"/>
            <w:hideMark/>
          </w:tcPr>
          <w:p w14:paraId="21DC55B3" w14:textId="77777777" w:rsidR="00B84A0E" w:rsidRPr="00B84A0E" w:rsidRDefault="00B84A0E" w:rsidP="00B84A0E">
            <w:pPr>
              <w:spacing w:line="259" w:lineRule="auto"/>
              <w:cnfStyle w:val="100000000000" w:firstRow="1" w:lastRow="0" w:firstColumn="0" w:lastColumn="0" w:oddVBand="0" w:evenVBand="0" w:oddHBand="0" w:evenHBand="0" w:firstRowFirstColumn="0" w:firstRowLastColumn="0" w:lastRowFirstColumn="0" w:lastRowLastColumn="0"/>
            </w:pPr>
            <w:r w:rsidRPr="00B84A0E">
              <w:t>Supported Versions</w:t>
            </w:r>
          </w:p>
        </w:tc>
      </w:tr>
      <w:tr w:rsidR="00B84A0E" w:rsidRPr="00B84A0E" w14:paraId="126F0920" w14:textId="77777777" w:rsidTr="00B84A0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21F918A" w14:textId="77777777" w:rsidR="00B84A0E" w:rsidRPr="00B84A0E" w:rsidRDefault="00B84A0E" w:rsidP="00B84A0E">
            <w:pPr>
              <w:spacing w:line="259" w:lineRule="auto"/>
            </w:pPr>
            <w:r w:rsidRPr="00B84A0E">
              <w:t>Node.js</w:t>
            </w:r>
          </w:p>
        </w:tc>
        <w:tc>
          <w:tcPr>
            <w:tcW w:w="0" w:type="auto"/>
            <w:vAlign w:val="center"/>
            <w:hideMark/>
          </w:tcPr>
          <w:p w14:paraId="101F0E2A" w14:textId="77777777" w:rsidR="00B84A0E" w:rsidRPr="00B84A0E" w:rsidRDefault="00B84A0E" w:rsidP="00B84A0E">
            <w:pPr>
              <w:spacing w:line="259" w:lineRule="auto"/>
              <w:cnfStyle w:val="000000000000" w:firstRow="0" w:lastRow="0" w:firstColumn="0" w:lastColumn="0" w:oddVBand="0" w:evenVBand="0" w:oddHBand="0" w:evenHBand="0" w:firstRowFirstColumn="0" w:firstRowLastColumn="0" w:lastRowFirstColumn="0" w:lastRowLastColumn="0"/>
            </w:pPr>
            <w:r w:rsidRPr="00B84A0E">
              <w:t>4.4, 4.5, 4.8, 6.2, 6.6, 6.9, 6.10, 6.11, 8.0, 8.1, 8.2, 8.8, 8.9, 9.4</w:t>
            </w:r>
          </w:p>
        </w:tc>
      </w:tr>
      <w:tr w:rsidR="00B84A0E" w:rsidRPr="00B84A0E" w14:paraId="20BBF047" w14:textId="77777777" w:rsidTr="00B84A0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BDCD04" w14:textId="14B30D2F" w:rsidR="00B84A0E" w:rsidRPr="00B84A0E" w:rsidRDefault="00B84A0E" w:rsidP="00B84A0E">
            <w:pPr>
              <w:spacing w:line="259" w:lineRule="auto"/>
            </w:pPr>
            <w:r w:rsidRPr="00B84A0E">
              <w:t>Java*</w:t>
            </w:r>
          </w:p>
        </w:tc>
        <w:tc>
          <w:tcPr>
            <w:tcW w:w="0" w:type="auto"/>
            <w:vAlign w:val="center"/>
            <w:hideMark/>
          </w:tcPr>
          <w:p w14:paraId="346EFBBA" w14:textId="77777777" w:rsidR="00B84A0E" w:rsidRPr="00B84A0E" w:rsidRDefault="00B84A0E" w:rsidP="00B84A0E">
            <w:pPr>
              <w:spacing w:line="259" w:lineRule="auto"/>
              <w:cnfStyle w:val="000000000000" w:firstRow="0" w:lastRow="0" w:firstColumn="0" w:lastColumn="0" w:oddVBand="0" w:evenVBand="0" w:oddHBand="0" w:evenHBand="0" w:firstRowFirstColumn="0" w:firstRowLastColumn="0" w:lastRowFirstColumn="0" w:lastRowLastColumn="0"/>
            </w:pPr>
            <w:r w:rsidRPr="00B84A0E">
              <w:t>8.0</w:t>
            </w:r>
          </w:p>
        </w:tc>
      </w:tr>
      <w:tr w:rsidR="00B84A0E" w:rsidRPr="00B84A0E" w14:paraId="1C42B2F2" w14:textId="77777777" w:rsidTr="00B84A0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FDA83C" w14:textId="77777777" w:rsidR="00B84A0E" w:rsidRPr="00B84A0E" w:rsidRDefault="00B84A0E" w:rsidP="00B84A0E">
            <w:pPr>
              <w:spacing w:line="259" w:lineRule="auto"/>
            </w:pPr>
            <w:r w:rsidRPr="00B84A0E">
              <w:t>PHP</w:t>
            </w:r>
          </w:p>
        </w:tc>
        <w:tc>
          <w:tcPr>
            <w:tcW w:w="0" w:type="auto"/>
            <w:vAlign w:val="center"/>
            <w:hideMark/>
          </w:tcPr>
          <w:p w14:paraId="722BFAD5" w14:textId="77777777" w:rsidR="00B84A0E" w:rsidRPr="00B84A0E" w:rsidRDefault="00B84A0E" w:rsidP="00B84A0E">
            <w:pPr>
              <w:spacing w:line="259" w:lineRule="auto"/>
              <w:cnfStyle w:val="000000000000" w:firstRow="0" w:lastRow="0" w:firstColumn="0" w:lastColumn="0" w:oddVBand="0" w:evenVBand="0" w:oddHBand="0" w:evenHBand="0" w:firstRowFirstColumn="0" w:firstRowLastColumn="0" w:lastRowFirstColumn="0" w:lastRowLastColumn="0"/>
            </w:pPr>
            <w:r w:rsidRPr="00B84A0E">
              <w:t>5.6, 7.0, 7.2</w:t>
            </w:r>
          </w:p>
        </w:tc>
      </w:tr>
      <w:tr w:rsidR="00B84A0E" w:rsidRPr="00B84A0E" w14:paraId="5F58449B" w14:textId="77777777" w:rsidTr="00B84A0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D7A13D" w14:textId="77777777" w:rsidR="00B84A0E" w:rsidRPr="00B84A0E" w:rsidRDefault="00B84A0E" w:rsidP="00B84A0E">
            <w:pPr>
              <w:spacing w:line="259" w:lineRule="auto"/>
            </w:pPr>
            <w:r w:rsidRPr="00B84A0E">
              <w:t>.NET Core</w:t>
            </w:r>
          </w:p>
        </w:tc>
        <w:tc>
          <w:tcPr>
            <w:tcW w:w="0" w:type="auto"/>
            <w:vAlign w:val="center"/>
            <w:hideMark/>
          </w:tcPr>
          <w:p w14:paraId="7C518B41" w14:textId="77777777" w:rsidR="00B84A0E" w:rsidRPr="00B84A0E" w:rsidRDefault="00B84A0E" w:rsidP="00B84A0E">
            <w:pPr>
              <w:spacing w:line="259" w:lineRule="auto"/>
              <w:cnfStyle w:val="000000000000" w:firstRow="0" w:lastRow="0" w:firstColumn="0" w:lastColumn="0" w:oddVBand="0" w:evenVBand="0" w:oddHBand="0" w:evenHBand="0" w:firstRowFirstColumn="0" w:firstRowLastColumn="0" w:lastRowFirstColumn="0" w:lastRowLastColumn="0"/>
            </w:pPr>
            <w:r w:rsidRPr="00B84A0E">
              <w:t>1.0, 1.1, 2.0</w:t>
            </w:r>
          </w:p>
        </w:tc>
      </w:tr>
      <w:tr w:rsidR="00B84A0E" w:rsidRPr="00B84A0E" w14:paraId="53F3B2A9" w14:textId="77777777" w:rsidTr="00B84A0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4CE239" w14:textId="77777777" w:rsidR="00B84A0E" w:rsidRPr="00B84A0E" w:rsidRDefault="00B84A0E" w:rsidP="00B84A0E">
            <w:pPr>
              <w:spacing w:line="259" w:lineRule="auto"/>
            </w:pPr>
            <w:r w:rsidRPr="00B84A0E">
              <w:t>Ruby</w:t>
            </w:r>
          </w:p>
        </w:tc>
        <w:tc>
          <w:tcPr>
            <w:tcW w:w="0" w:type="auto"/>
            <w:vAlign w:val="center"/>
            <w:hideMark/>
          </w:tcPr>
          <w:p w14:paraId="188F7E79" w14:textId="77777777" w:rsidR="00B84A0E" w:rsidRPr="00B84A0E" w:rsidRDefault="00B84A0E" w:rsidP="00B84A0E">
            <w:pPr>
              <w:spacing w:line="259" w:lineRule="auto"/>
              <w:cnfStyle w:val="000000000000" w:firstRow="0" w:lastRow="0" w:firstColumn="0" w:lastColumn="0" w:oddVBand="0" w:evenVBand="0" w:oddHBand="0" w:evenHBand="0" w:firstRowFirstColumn="0" w:firstRowLastColumn="0" w:lastRowFirstColumn="0" w:lastRowLastColumn="0"/>
            </w:pPr>
            <w:r w:rsidRPr="00B84A0E">
              <w:t>2.3</w:t>
            </w:r>
          </w:p>
        </w:tc>
      </w:tr>
      <w:tr w:rsidR="00B84A0E" w:rsidRPr="00B84A0E" w14:paraId="0CB315F8" w14:textId="77777777" w:rsidTr="00B84A0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E4A9B5" w14:textId="77777777" w:rsidR="00B84A0E" w:rsidRPr="00B84A0E" w:rsidRDefault="00B84A0E" w:rsidP="00B84A0E">
            <w:pPr>
              <w:spacing w:line="259" w:lineRule="auto"/>
            </w:pPr>
            <w:r w:rsidRPr="00B84A0E">
              <w:t>Apache Tomcat</w:t>
            </w:r>
          </w:p>
        </w:tc>
        <w:tc>
          <w:tcPr>
            <w:tcW w:w="0" w:type="auto"/>
            <w:vAlign w:val="center"/>
            <w:hideMark/>
          </w:tcPr>
          <w:p w14:paraId="7C4F63C2" w14:textId="77777777" w:rsidR="00B84A0E" w:rsidRPr="00B84A0E" w:rsidRDefault="00B84A0E" w:rsidP="00B84A0E">
            <w:pPr>
              <w:spacing w:line="259" w:lineRule="auto"/>
              <w:cnfStyle w:val="000000000000" w:firstRow="0" w:lastRow="0" w:firstColumn="0" w:lastColumn="0" w:oddVBand="0" w:evenVBand="0" w:oddHBand="0" w:evenHBand="0" w:firstRowFirstColumn="0" w:firstRowLastColumn="0" w:lastRowFirstColumn="0" w:lastRowLastColumn="0"/>
            </w:pPr>
            <w:r w:rsidRPr="00B84A0E">
              <w:t>8.5, 9.0</w:t>
            </w:r>
          </w:p>
        </w:tc>
      </w:tr>
    </w:tbl>
    <w:p w14:paraId="501E5289" w14:textId="3EDE6600" w:rsidR="00E564F6" w:rsidRDefault="00E564F6" w:rsidP="0008794F">
      <w:pPr>
        <w:spacing w:before="120" w:after="0"/>
      </w:pP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E564F6" w14:paraId="569CF153" w14:textId="77777777" w:rsidTr="00C1454E">
        <w:tc>
          <w:tcPr>
            <w:tcW w:w="895" w:type="dxa"/>
            <w:shd w:val="clear" w:color="auto" w:fill="8EAADB" w:themeFill="accent1" w:themeFillTint="99"/>
          </w:tcPr>
          <w:p w14:paraId="7E112AB7" w14:textId="77777777" w:rsidR="00E564F6" w:rsidRDefault="00E564F6" w:rsidP="007B3D2F">
            <w:r>
              <w:rPr>
                <w:noProof/>
              </w:rPr>
              <w:drawing>
                <wp:anchor distT="0" distB="0" distL="114300" distR="114300" simplePos="0" relativeHeight="251661312" behindDoc="0" locked="0" layoutInCell="1" allowOverlap="1" wp14:anchorId="5DE2D51E" wp14:editId="6216C32D">
                  <wp:simplePos x="0" y="0"/>
                  <wp:positionH relativeFrom="column">
                    <wp:posOffset>-27305</wp:posOffset>
                  </wp:positionH>
                  <wp:positionV relativeFrom="paragraph">
                    <wp:posOffset>27940</wp:posOffset>
                  </wp:positionV>
                  <wp:extent cx="418359" cy="425450"/>
                  <wp:effectExtent l="0" t="0" r="1270" b="0"/>
                  <wp:wrapNone/>
                  <wp:docPr id="20" name="Picture 20"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73A09AE6" w14:textId="77777777" w:rsidR="00E564F6" w:rsidRDefault="00E564F6" w:rsidP="007B3D2F"/>
          <w:p w14:paraId="73636376" w14:textId="24A208AC" w:rsidR="00E564F6" w:rsidRPr="00E564F6" w:rsidRDefault="00E564F6" w:rsidP="0001231F">
            <w:r>
              <w:t xml:space="preserve">Internally, we refer to the Docker images provided in App Service on Linux as </w:t>
            </w:r>
            <w:r>
              <w:rPr>
                <w:i/>
              </w:rPr>
              <w:t>blessed images</w:t>
            </w:r>
            <w:r>
              <w:t>.</w:t>
            </w:r>
          </w:p>
          <w:p w14:paraId="46EB9416" w14:textId="77777777" w:rsidR="00E564F6" w:rsidRPr="00C1454E" w:rsidRDefault="00E564F6" w:rsidP="007B3D2F"/>
        </w:tc>
      </w:tr>
    </w:tbl>
    <w:p w14:paraId="209B06EC" w14:textId="77777777" w:rsidR="00E564F6" w:rsidRDefault="00E564F6" w:rsidP="0008794F">
      <w:pPr>
        <w:spacing w:before="120" w:after="0"/>
      </w:pPr>
    </w:p>
    <w:p w14:paraId="4D240E1F" w14:textId="1F32BCE3" w:rsidR="00B06158" w:rsidRPr="00B20422" w:rsidRDefault="00621674" w:rsidP="0008794F">
      <w:pPr>
        <w:spacing w:before="120" w:after="0"/>
      </w:pPr>
      <w:r>
        <w:t xml:space="preserve">We make </w:t>
      </w:r>
      <w:r w:rsidR="00E2058F">
        <w:t xml:space="preserve">our blessed images available to customers in both GitHub and in Docker Hub. </w:t>
      </w:r>
      <w:r w:rsidR="000142D7">
        <w:t xml:space="preserve">You can find our Docker Hub repos at </w:t>
      </w:r>
      <w:r w:rsidR="000142D7" w:rsidRPr="000142D7">
        <w:t>https://hub.docker.com/u/appsvc/</w:t>
      </w:r>
      <w:r w:rsidR="000142D7">
        <w:t xml:space="preserve">. </w:t>
      </w:r>
      <w:r w:rsidR="00FD7CEA">
        <w:t xml:space="preserve">If you view the details of any of the Docker </w:t>
      </w:r>
      <w:r w:rsidR="00B20422">
        <w:t xml:space="preserve">repositories there, you'll see a link to the </w:t>
      </w:r>
      <w:r w:rsidR="00B20422">
        <w:rPr>
          <w:b/>
        </w:rPr>
        <w:t>Source Repository</w:t>
      </w:r>
      <w:r w:rsidR="00B20422">
        <w:t xml:space="preserve"> in GitHub. </w:t>
      </w:r>
    </w:p>
    <w:p w14:paraId="5F7E9B03" w14:textId="4221C579" w:rsidR="00A70092" w:rsidRDefault="00AE55C0" w:rsidP="0008794F">
      <w:pPr>
        <w:spacing w:before="120" w:after="0"/>
      </w:pPr>
      <w:r>
        <w:t>To use</w:t>
      </w:r>
      <w:r w:rsidR="00CF128B" w:rsidRPr="00AE55C0">
        <w:t xml:space="preserve"> our built-in images, set </w:t>
      </w:r>
      <w:r>
        <w:t xml:space="preserve">the </w:t>
      </w:r>
      <w:r w:rsidR="00CF128B" w:rsidRPr="00AE55C0">
        <w:rPr>
          <w:b/>
        </w:rPr>
        <w:t>OS</w:t>
      </w:r>
      <w:r w:rsidR="00CF128B" w:rsidRPr="00AE55C0">
        <w:t xml:space="preserve"> to </w:t>
      </w:r>
      <w:r w:rsidR="00CF128B" w:rsidRPr="00AE55C0">
        <w:rPr>
          <w:b/>
        </w:rPr>
        <w:t>Linux</w:t>
      </w:r>
      <w:r w:rsidR="00CF128B">
        <w:t xml:space="preserve"> as shown below</w:t>
      </w:r>
      <w:r>
        <w:t>.</w:t>
      </w:r>
    </w:p>
    <w:p w14:paraId="6F31B6FF" w14:textId="24A198A3" w:rsidR="00B637DB" w:rsidRDefault="00CF128B" w:rsidP="004219CF">
      <w:pPr>
        <w:spacing w:after="0"/>
      </w:pPr>
      <w:r>
        <w:rPr>
          <w:noProof/>
        </w:rPr>
        <w:drawing>
          <wp:inline distT="0" distB="0" distL="0" distR="0" wp14:anchorId="5988895A" wp14:editId="043BDBAA">
            <wp:extent cx="2648102" cy="3387508"/>
            <wp:effectExtent l="57150" t="57150" r="114300" b="1181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65" cy="3411766"/>
                    </a:xfrm>
                    <a:prstGeom prst="rect">
                      <a:avLst/>
                    </a:prstGeom>
                    <a:ln w="12700"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14:paraId="40D1ED37" w14:textId="7B30F86A" w:rsidR="00B20422" w:rsidRDefault="00B20422" w:rsidP="00B637DB">
      <w:pPr>
        <w:spacing w:after="0"/>
        <w:jc w:val="center"/>
      </w:pPr>
    </w:p>
    <w:p w14:paraId="4A04F0C6" w14:textId="306862BC" w:rsidR="00134C35" w:rsidRDefault="00B20422" w:rsidP="00134C35">
      <w:r>
        <w:t xml:space="preserve">After you choose Linux as the OS, you'll need to use the </w:t>
      </w:r>
      <w:r w:rsidRPr="00B20422">
        <w:rPr>
          <w:b/>
        </w:rPr>
        <w:t>Runtime Stack</w:t>
      </w:r>
      <w:r>
        <w:t xml:space="preserve"> dropdown to select the language and version you want to use for your Web App. The Runtime Stack dropdown </w:t>
      </w:r>
      <w:r w:rsidR="00134C35">
        <w:t>correlates directly to the blessed images offered in App Service on Linux.</w:t>
      </w:r>
    </w:p>
    <w:p w14:paraId="2FA09B0B" w14:textId="1D6C7343" w:rsidR="00134C35" w:rsidRDefault="00424323" w:rsidP="00134C35">
      <w:r>
        <w:t xml:space="preserve">You can </w:t>
      </w:r>
      <w:r w:rsidR="00134C35">
        <w:t xml:space="preserve">change </w:t>
      </w:r>
      <w:r>
        <w:t xml:space="preserve">the </w:t>
      </w:r>
      <w:r w:rsidR="00134C35">
        <w:t>runtime stack after creating a Web App</w:t>
      </w:r>
      <w:r>
        <w:t xml:space="preserve"> using the </w:t>
      </w:r>
      <w:r w:rsidR="007C2D40" w:rsidRPr="007C2D40">
        <w:rPr>
          <w:b/>
        </w:rPr>
        <w:t>Runtime</w:t>
      </w:r>
      <w:r w:rsidR="007C2D40">
        <w:t xml:space="preserve"> section in the </w:t>
      </w:r>
      <w:r w:rsidRPr="007C2D40">
        <w:t>Application</w:t>
      </w:r>
      <w:r>
        <w:t xml:space="preserve"> Settings blade</w:t>
      </w:r>
      <w:r w:rsidR="007C2D40">
        <w:t xml:space="preserve"> as shown in the figure below.</w:t>
      </w:r>
    </w:p>
    <w:p w14:paraId="648E9872" w14:textId="78E7B09D" w:rsidR="007C2D40" w:rsidRPr="00B637DB" w:rsidRDefault="009F4FB4" w:rsidP="00134C35">
      <w:r>
        <w:rPr>
          <w:noProof/>
        </w:rPr>
        <w:lastRenderedPageBreak/>
        <w:drawing>
          <wp:inline distT="0" distB="0" distL="0" distR="0" wp14:anchorId="6B6F5E95" wp14:editId="0E2ED757">
            <wp:extent cx="3619500" cy="324803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2550" cy="3259743"/>
                    </a:xfrm>
                    <a:prstGeom prst="rect">
                      <a:avLst/>
                    </a:prstGeom>
                  </pic:spPr>
                </pic:pic>
              </a:graphicData>
            </a:graphic>
          </wp:inline>
        </w:drawing>
      </w:r>
    </w:p>
    <w:p w14:paraId="2C15E75E" w14:textId="77777777" w:rsidR="004064E5" w:rsidRDefault="00EF4F13" w:rsidP="00EF4F13">
      <w:r>
        <w:t xml:space="preserve">In addition to the </w:t>
      </w:r>
      <w:r w:rsidRPr="00EF4F13">
        <w:rPr>
          <w:b/>
        </w:rPr>
        <w:t>Stack</w:t>
      </w:r>
      <w:r>
        <w:t xml:space="preserve"> option here, you can also specify a startup file. </w:t>
      </w:r>
      <w:r w:rsidR="0032754B">
        <w:t>Th</w:t>
      </w:r>
      <w:r w:rsidR="004064E5">
        <w:t>e startup file is used for:</w:t>
      </w:r>
    </w:p>
    <w:p w14:paraId="4E2C33D2" w14:textId="77777777" w:rsidR="004064E5" w:rsidRDefault="004064E5" w:rsidP="004064E5">
      <w:pPr>
        <w:pStyle w:val="ListParagraph"/>
        <w:numPr>
          <w:ilvl w:val="0"/>
          <w:numId w:val="15"/>
        </w:numPr>
      </w:pPr>
      <w:r>
        <w:t>S</w:t>
      </w:r>
      <w:r w:rsidR="0032754B">
        <w:t>pecify</w:t>
      </w:r>
      <w:r>
        <w:t>ing</w:t>
      </w:r>
      <w:r w:rsidR="0032754B">
        <w:t xml:space="preserve"> the PM2 configuration file or the script file for </w:t>
      </w:r>
      <w:r>
        <w:t>Node.js apps</w:t>
      </w:r>
      <w:r w:rsidR="0032754B">
        <w:t xml:space="preserve">. </w:t>
      </w:r>
    </w:p>
    <w:p w14:paraId="5895C799" w14:textId="77777777" w:rsidR="00F0143B" w:rsidRDefault="004064E5" w:rsidP="004064E5">
      <w:pPr>
        <w:pStyle w:val="ListParagraph"/>
        <w:numPr>
          <w:ilvl w:val="0"/>
          <w:numId w:val="15"/>
        </w:numPr>
      </w:pPr>
      <w:r>
        <w:t>Specifying</w:t>
      </w:r>
      <w:r w:rsidR="0032754B">
        <w:t xml:space="preserve"> </w:t>
      </w:r>
      <w:r>
        <w:t xml:space="preserve">the </w:t>
      </w:r>
      <w:r w:rsidR="0032754B">
        <w:t xml:space="preserve">compiled DLL file </w:t>
      </w:r>
      <w:r>
        <w:t xml:space="preserve">for .NET Core apps. The format is </w:t>
      </w:r>
      <w:r w:rsidR="00F0143B">
        <w:rPr>
          <w:i/>
        </w:rPr>
        <w:t>dotnet &lt;</w:t>
      </w:r>
      <w:proofErr w:type="spellStart"/>
      <w:r w:rsidR="00F0143B">
        <w:rPr>
          <w:i/>
        </w:rPr>
        <w:t>myapp</w:t>
      </w:r>
      <w:proofErr w:type="spellEnd"/>
      <w:r w:rsidR="00F0143B">
        <w:rPr>
          <w:i/>
        </w:rPr>
        <w:t>&gt;.</w:t>
      </w:r>
      <w:proofErr w:type="spellStart"/>
      <w:r w:rsidR="00F0143B">
        <w:rPr>
          <w:i/>
        </w:rPr>
        <w:t>dll</w:t>
      </w:r>
      <w:proofErr w:type="spellEnd"/>
      <w:r w:rsidR="00F0143B">
        <w:t>.</w:t>
      </w:r>
    </w:p>
    <w:p w14:paraId="505F6D59" w14:textId="6C97E49C" w:rsidR="0097144D" w:rsidRDefault="00F0143B" w:rsidP="0097144D">
      <w:pPr>
        <w:pStyle w:val="ListParagraph"/>
        <w:numPr>
          <w:ilvl w:val="0"/>
          <w:numId w:val="15"/>
        </w:numPr>
      </w:pPr>
      <w:r>
        <w:t>Specifying the Ruby script that should initialize your app for Rails apps.</w:t>
      </w:r>
    </w:p>
    <w:p w14:paraId="7714F4C1" w14:textId="5F79312C" w:rsidR="00A70092" w:rsidRDefault="00A70092" w:rsidP="00721809">
      <w:pPr>
        <w:pStyle w:val="Heading2"/>
      </w:pPr>
      <w:r>
        <w:t xml:space="preserve">Web App for </w:t>
      </w:r>
      <w:r w:rsidRPr="00721809">
        <w:t>Containers</w:t>
      </w:r>
    </w:p>
    <w:p w14:paraId="6E42B1C6" w14:textId="77777777" w:rsidR="00D3273B" w:rsidRDefault="00C20850" w:rsidP="00492AF3">
      <w:r>
        <w:t xml:space="preserve">Web App for Containers allows customers to </w:t>
      </w:r>
      <w:r w:rsidR="0017265F">
        <w:t>use</w:t>
      </w:r>
      <w:r>
        <w:t xml:space="preserve"> their own </w:t>
      </w:r>
      <w:r w:rsidR="0017265F">
        <w:t>D</w:t>
      </w:r>
      <w:r>
        <w:t>ocker image</w:t>
      </w:r>
      <w:r w:rsidR="0017265F">
        <w:t xml:space="preserve">s or Docker images from any Docker </w:t>
      </w:r>
      <w:r w:rsidR="00D3273B">
        <w:t>registry</w:t>
      </w:r>
      <w:r w:rsidR="00C512D5">
        <w:t xml:space="preserve">. This is </w:t>
      </w:r>
      <w:r w:rsidR="0017265F">
        <w:t>a great option if</w:t>
      </w:r>
      <w:r>
        <w:t xml:space="preserve"> the </w:t>
      </w:r>
      <w:r w:rsidR="00C512D5">
        <w:t>customer</w:t>
      </w:r>
      <w:r w:rsidR="0017265F">
        <w:t>'</w:t>
      </w:r>
      <w:r w:rsidR="00C512D5">
        <w:t xml:space="preserve">s application </w:t>
      </w:r>
      <w:r w:rsidR="0017265F">
        <w:t>requires a feature or component</w:t>
      </w:r>
      <w:r>
        <w:t xml:space="preserve"> </w:t>
      </w:r>
      <w:r w:rsidR="00C512D5">
        <w:t xml:space="preserve">that is not </w:t>
      </w:r>
      <w:r>
        <w:t xml:space="preserve">available in our built-in images. </w:t>
      </w:r>
      <w:r w:rsidR="007A261D">
        <w:t>Customer</w:t>
      </w:r>
      <w:r w:rsidR="00D3273B">
        <w:t>s</w:t>
      </w:r>
      <w:r w:rsidR="007A261D">
        <w:t xml:space="preserve"> can host </w:t>
      </w:r>
      <w:r w:rsidR="00D3273B">
        <w:t>D</w:t>
      </w:r>
      <w:r w:rsidR="007A261D">
        <w:t>ocker image</w:t>
      </w:r>
      <w:r w:rsidR="00D3273B">
        <w:t>s</w:t>
      </w:r>
      <w:r w:rsidR="007A261D">
        <w:t xml:space="preserve"> on Docker Hub, Azure Container Registry</w:t>
      </w:r>
      <w:r w:rsidR="00D3273B">
        <w:t>,</w:t>
      </w:r>
      <w:r w:rsidR="007A261D">
        <w:t xml:space="preserve"> or any other </w:t>
      </w:r>
      <w:r w:rsidR="00D3273B">
        <w:t>D</w:t>
      </w:r>
      <w:r w:rsidR="007A261D">
        <w:t xml:space="preserve">ocker </w:t>
      </w:r>
      <w:r w:rsidR="00D3273B">
        <w:t>registry</w:t>
      </w:r>
      <w:r w:rsidR="007A261D">
        <w:t>.</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D3273B" w14:paraId="0DD7B501" w14:textId="77777777" w:rsidTr="00C1454E">
        <w:tc>
          <w:tcPr>
            <w:tcW w:w="895" w:type="dxa"/>
            <w:shd w:val="clear" w:color="auto" w:fill="8EAADB" w:themeFill="accent1" w:themeFillTint="99"/>
          </w:tcPr>
          <w:p w14:paraId="0FAAEA99" w14:textId="77777777" w:rsidR="00D3273B" w:rsidRDefault="00D3273B" w:rsidP="007B3D2F">
            <w:r>
              <w:rPr>
                <w:noProof/>
              </w:rPr>
              <w:drawing>
                <wp:anchor distT="0" distB="0" distL="114300" distR="114300" simplePos="0" relativeHeight="251663360" behindDoc="0" locked="0" layoutInCell="1" allowOverlap="1" wp14:anchorId="2747A182" wp14:editId="707655D7">
                  <wp:simplePos x="0" y="0"/>
                  <wp:positionH relativeFrom="column">
                    <wp:posOffset>-1905</wp:posOffset>
                  </wp:positionH>
                  <wp:positionV relativeFrom="paragraph">
                    <wp:posOffset>106045</wp:posOffset>
                  </wp:positionV>
                  <wp:extent cx="437092" cy="444500"/>
                  <wp:effectExtent l="0" t="0" r="1270" b="0"/>
                  <wp:wrapNone/>
                  <wp:docPr id="21" name="Picture 21" descr="C:\Users\james\AppData\Local\Temp\SNAGHTML310f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es\AppData\Local\Temp\SNAGHTML310f38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092" cy="444500"/>
                          </a:xfrm>
                          <a:prstGeom prst="rect">
                            <a:avLst/>
                          </a:prstGeom>
                          <a:noFill/>
                          <a:ln>
                            <a:noFill/>
                          </a:ln>
                        </pic:spPr>
                      </pic:pic>
                    </a:graphicData>
                  </a:graphic>
                </wp:anchor>
              </w:drawing>
            </w:r>
          </w:p>
        </w:tc>
        <w:tc>
          <w:tcPr>
            <w:tcW w:w="8455" w:type="dxa"/>
            <w:shd w:val="clear" w:color="auto" w:fill="8EAADB" w:themeFill="accent1" w:themeFillTint="99"/>
          </w:tcPr>
          <w:p w14:paraId="2AF6B830" w14:textId="77777777" w:rsidR="00D3273B" w:rsidRDefault="00D3273B" w:rsidP="007B3D2F"/>
          <w:p w14:paraId="149E4BD2" w14:textId="473C3489" w:rsidR="00D3273B" w:rsidRDefault="00A95E8D" w:rsidP="00CD1961">
            <w:r>
              <w:t xml:space="preserve">For information on building a custom image, see </w:t>
            </w:r>
            <w:r w:rsidR="00F96E88" w:rsidRPr="00F96E88">
              <w:t>https://docs.microsoft.com/en-us/azure/app-service/containers/tutorial-custom-docker-image</w:t>
            </w:r>
            <w:r>
              <w:t>.</w:t>
            </w:r>
          </w:p>
          <w:p w14:paraId="17CF7C13" w14:textId="77777777" w:rsidR="00D3273B" w:rsidRPr="00C1454E" w:rsidRDefault="00D3273B" w:rsidP="00CD1961"/>
        </w:tc>
      </w:tr>
    </w:tbl>
    <w:p w14:paraId="79E0E742" w14:textId="0AF4D958" w:rsidR="00492AF3" w:rsidRDefault="007A261D" w:rsidP="00492AF3">
      <w:r>
        <w:t xml:space="preserve"> </w:t>
      </w:r>
    </w:p>
    <w:p w14:paraId="484041EC" w14:textId="556C4353" w:rsidR="00B34EE5" w:rsidRDefault="00C03316" w:rsidP="00492AF3">
      <w:r>
        <w:t>T</w:t>
      </w:r>
      <w:r w:rsidR="00D11C12" w:rsidRPr="00F96E88">
        <w:t>o use your own image</w:t>
      </w:r>
      <w:r>
        <w:t xml:space="preserve">, </w:t>
      </w:r>
      <w:r w:rsidR="00D11C12" w:rsidRPr="00F96E88">
        <w:t>select</w:t>
      </w:r>
      <w:r w:rsidR="00533F03" w:rsidRPr="00F96E88">
        <w:t xml:space="preserve"> </w:t>
      </w:r>
      <w:r w:rsidR="00D11C12" w:rsidRPr="00F96E88">
        <w:rPr>
          <w:b/>
        </w:rPr>
        <w:t>Docker</w:t>
      </w:r>
      <w:r w:rsidR="00533F03" w:rsidRPr="00533F03">
        <w:rPr>
          <w:b/>
        </w:rPr>
        <w:t xml:space="preserve"> </w:t>
      </w:r>
      <w:r w:rsidR="00533F03" w:rsidRPr="00533F03">
        <w:t>as shown be</w:t>
      </w:r>
      <w:r w:rsidR="00533F03">
        <w:t>l</w:t>
      </w:r>
      <w:r w:rsidR="00533F03" w:rsidRPr="00533F03">
        <w:t>ow</w:t>
      </w:r>
      <w:r w:rsidR="008A0CD5">
        <w:t xml:space="preserve">. Under </w:t>
      </w:r>
      <w:r w:rsidR="008A0CD5" w:rsidRPr="004903E3">
        <w:rPr>
          <w:b/>
        </w:rPr>
        <w:t>Configure Container</w:t>
      </w:r>
      <w:r w:rsidR="008A0CD5">
        <w:t xml:space="preserve"> you will need to provide the </w:t>
      </w:r>
      <w:r w:rsidR="008A0CD5" w:rsidRPr="008A0CD5">
        <w:rPr>
          <w:b/>
        </w:rPr>
        <w:t>image</w:t>
      </w:r>
      <w:r w:rsidR="008A0CD5">
        <w:t xml:space="preserve"> and the </w:t>
      </w:r>
      <w:r w:rsidR="008A0CD5" w:rsidRPr="008A0CD5">
        <w:rPr>
          <w:b/>
        </w:rPr>
        <w:t>tag</w:t>
      </w:r>
      <w:r w:rsidR="008A0CD5">
        <w:t xml:space="preserve"> (optional)</w:t>
      </w:r>
      <w:r w:rsidR="00113F22">
        <w:t>.</w:t>
      </w:r>
    </w:p>
    <w:p w14:paraId="23111EE9" w14:textId="77777777" w:rsidR="0008361D" w:rsidRDefault="003E08F8" w:rsidP="00492AF3">
      <w:r>
        <w:t xml:space="preserve">It's important to realize that not all Docker images are suitable for Web App for Containers. App Service is designed to host Web Apps that listen for HTTP requests and send HTTP responses. Therefore, if a Docker image isn't intended to </w:t>
      </w:r>
      <w:r w:rsidR="00BD7386">
        <w:t xml:space="preserve">meet those requirements, it won't work in Web App for Containers. </w:t>
      </w:r>
    </w:p>
    <w:p w14:paraId="355FABDB" w14:textId="1B3D215E" w:rsidR="003E08F8" w:rsidRDefault="00BD7386" w:rsidP="00492AF3">
      <w:r>
        <w:t>For example, a Docker image</w:t>
      </w:r>
      <w:r w:rsidR="006A30EC">
        <w:t xml:space="preserve"> consisting of</w:t>
      </w:r>
      <w:r>
        <w:t xml:space="preserve"> a daemon that monitors a directory for new files</w:t>
      </w:r>
      <w:r w:rsidR="006A30EC">
        <w:t xml:space="preserve"> and </w:t>
      </w:r>
      <w:r w:rsidR="005C305F">
        <w:t xml:space="preserve">processes </w:t>
      </w:r>
      <w:r w:rsidR="006A30EC">
        <w:t xml:space="preserve">those files will not work in Web App for Containers. </w:t>
      </w:r>
      <w:r w:rsidR="00EF70F7">
        <w:t xml:space="preserve">In fact, such an image won't even </w:t>
      </w:r>
      <w:r w:rsidR="00EF70F7">
        <w:lastRenderedPageBreak/>
        <w:t xml:space="preserve">successfully start in Web App for Containers because we require that a container respond to an HTTP ping </w:t>
      </w:r>
      <w:r w:rsidR="0008361D">
        <w:t>for</w:t>
      </w:r>
      <w:r w:rsidR="00EF70F7">
        <w:t xml:space="preserve"> it to be considered a successful start. </w:t>
      </w:r>
    </w:p>
    <w:p w14:paraId="30EE81E0" w14:textId="48F94511" w:rsidR="00CF128B" w:rsidRDefault="00CF128B" w:rsidP="00492AF3">
      <w:r>
        <w:rPr>
          <w:noProof/>
        </w:rPr>
        <w:drawing>
          <wp:inline distT="0" distB="0" distL="0" distR="0" wp14:anchorId="1DDB7D16" wp14:editId="73381C5D">
            <wp:extent cx="5934075" cy="3343275"/>
            <wp:effectExtent l="57150" t="57150" r="123825" b="1238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ln w="12700"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14:paraId="50124E63" w14:textId="7FCB2913" w:rsidR="00F34A14" w:rsidRDefault="00F34A14" w:rsidP="00F34A14">
      <w:pPr>
        <w:pStyle w:val="Heading1"/>
      </w:pPr>
      <w:r>
        <w:t xml:space="preserve">Configuring </w:t>
      </w:r>
      <w:r w:rsidR="005F2DDC">
        <w:t xml:space="preserve">Web </w:t>
      </w:r>
      <w:r>
        <w:t>Apps in Linux</w:t>
      </w:r>
    </w:p>
    <w:p w14:paraId="5BF13886" w14:textId="47A8C866" w:rsidR="00F34A14" w:rsidRDefault="00F34A14" w:rsidP="00802D3C">
      <w:r>
        <w:t>Basic configuration of settings such as custom domains, SSL certificates, app settings, etc., is the same for Linux sites and Windows sites. However, there are some additional considerations for Linux sites.</w:t>
      </w:r>
    </w:p>
    <w:p w14:paraId="311CBBC2" w14:textId="49DFAF14" w:rsidR="00802D3C" w:rsidRDefault="00802D3C" w:rsidP="00802D3C">
      <w:pPr>
        <w:pStyle w:val="Heading2"/>
      </w:pPr>
      <w:r>
        <w:t>App Service Storage</w:t>
      </w:r>
      <w:r w:rsidR="005D02EF">
        <w:t xml:space="preserve"> - Web App for Containers </w:t>
      </w:r>
      <w:r w:rsidR="007C0252">
        <w:t>Only</w:t>
      </w:r>
    </w:p>
    <w:p w14:paraId="77F4F023" w14:textId="074BD2E9" w:rsidR="00DC0B65" w:rsidRDefault="00882678" w:rsidP="00802D3C">
      <w:r>
        <w:t xml:space="preserve">Content for a Windows Web App is always mapped to an Azure Storage volume. </w:t>
      </w:r>
      <w:r w:rsidR="00EB0024">
        <w:t xml:space="preserve">However, a Linux site can consist of content that is deployed as part of the Docker image. </w:t>
      </w:r>
      <w:r w:rsidR="00DC0B65">
        <w:t>If</w:t>
      </w:r>
      <w:r w:rsidR="00EB0024">
        <w:t xml:space="preserve"> the </w:t>
      </w:r>
      <w:r w:rsidR="0088010D">
        <w:t>Linux Web App doesn't require persistence of any additional files, it's not necessary to have a mount point pointing to an Azure Storage volume.</w:t>
      </w:r>
      <w:r w:rsidR="00250DED">
        <w:t xml:space="preserve"> Therefore, by default, </w:t>
      </w:r>
      <w:r w:rsidR="007C0252">
        <w:t>Web App for Containers apps</w:t>
      </w:r>
      <w:r w:rsidR="00250DED">
        <w:t xml:space="preserve"> do not use </w:t>
      </w:r>
      <w:r w:rsidR="00DC0B65">
        <w:t xml:space="preserve">Azure Storage for storing any content.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DC0B65" w14:paraId="40409585" w14:textId="77777777" w:rsidTr="00C1454E">
        <w:tc>
          <w:tcPr>
            <w:tcW w:w="895" w:type="dxa"/>
            <w:shd w:val="clear" w:color="auto" w:fill="8EAADB" w:themeFill="accent1" w:themeFillTint="99"/>
          </w:tcPr>
          <w:p w14:paraId="29906751" w14:textId="77777777" w:rsidR="00DC0B65" w:rsidRDefault="00DC0B65" w:rsidP="007B3D2F">
            <w:r>
              <w:rPr>
                <w:noProof/>
              </w:rPr>
              <w:drawing>
                <wp:anchor distT="0" distB="0" distL="114300" distR="114300" simplePos="0" relativeHeight="251665408" behindDoc="0" locked="0" layoutInCell="1" allowOverlap="1" wp14:anchorId="08B4DA2C" wp14:editId="75DCBD25">
                  <wp:simplePos x="0" y="0"/>
                  <wp:positionH relativeFrom="column">
                    <wp:posOffset>1270</wp:posOffset>
                  </wp:positionH>
                  <wp:positionV relativeFrom="paragraph">
                    <wp:posOffset>123190</wp:posOffset>
                  </wp:positionV>
                  <wp:extent cx="418359" cy="425450"/>
                  <wp:effectExtent l="0" t="0" r="1270" b="0"/>
                  <wp:wrapNone/>
                  <wp:docPr id="6" name="Picture 6"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23D86293" w14:textId="77777777" w:rsidR="00DC0B65" w:rsidRDefault="00DC0B65" w:rsidP="007B3D2F"/>
          <w:p w14:paraId="3F4A5434" w14:textId="4EAC7C6A" w:rsidR="00DC0B65" w:rsidRPr="0001231F" w:rsidRDefault="00663604" w:rsidP="0001231F">
            <w:r>
              <w:t>We decided not to mount an Azure Storage volume for Linux sites to prevent problems caused by Azure Storage failover.</w:t>
            </w:r>
          </w:p>
          <w:p w14:paraId="218D2E94" w14:textId="77777777" w:rsidR="00DC0B65" w:rsidRPr="00C1454E" w:rsidRDefault="00DC0B65" w:rsidP="007B3D2F"/>
        </w:tc>
      </w:tr>
    </w:tbl>
    <w:p w14:paraId="271EC674" w14:textId="30513BB0" w:rsidR="00802D3C" w:rsidRDefault="00802D3C" w:rsidP="00802D3C"/>
    <w:p w14:paraId="376BA388" w14:textId="4B18B075" w:rsidR="00663604" w:rsidRDefault="00317EF7" w:rsidP="00802D3C">
      <w:r>
        <w:t xml:space="preserve">In some situations, a customer might want to persist files to Azure Storage. </w:t>
      </w:r>
      <w:r w:rsidR="00C2163D">
        <w:t>S</w:t>
      </w:r>
      <w:r>
        <w:t xml:space="preserve">etting an app setting named WEBSITES_ENABLE_APP_SERVICE_STORAGE </w:t>
      </w:r>
      <w:r w:rsidR="00C2163D">
        <w:t>with a</w:t>
      </w:r>
      <w:r>
        <w:t xml:space="preserve"> value </w:t>
      </w:r>
      <w:r w:rsidR="00C2163D">
        <w:t>of</w:t>
      </w:r>
      <w:r>
        <w:t xml:space="preserve"> </w:t>
      </w:r>
      <w:r>
        <w:rPr>
          <w:b/>
        </w:rPr>
        <w:t>True</w:t>
      </w:r>
      <w:r w:rsidR="00C2163D">
        <w:t xml:space="preserve"> will cause App Service to mount </w:t>
      </w:r>
      <w:r w:rsidR="006C117D">
        <w:t xml:space="preserve">Azure Storage to /home. </w:t>
      </w:r>
    </w:p>
    <w:p w14:paraId="0D365724" w14:textId="43065119" w:rsidR="004E51CF" w:rsidRDefault="004E51CF" w:rsidP="00802D3C">
      <w:r>
        <w:t>Actually, it's a little more co</w:t>
      </w:r>
      <w:r w:rsidR="00200F72">
        <w:t xml:space="preserve">mplicated than that. </w:t>
      </w:r>
      <w:r w:rsidR="00294543">
        <w:t xml:space="preserve">The default for </w:t>
      </w:r>
      <w:r w:rsidR="00294543" w:rsidRPr="006F3F57">
        <w:rPr>
          <w:b/>
        </w:rPr>
        <w:t>WEBSITES_ENABLE_APP_SERVICE_STORAGE</w:t>
      </w:r>
      <w:r w:rsidR="00294543">
        <w:t xml:space="preserve"> is true, so when you create a new Web App for Containers </w:t>
      </w:r>
      <w:r w:rsidR="00294543">
        <w:lastRenderedPageBreak/>
        <w:t>app</w:t>
      </w:r>
      <w:r w:rsidR="00080ECD">
        <w:t xml:space="preserve">, we add the app setting with a value of </w:t>
      </w:r>
      <w:r w:rsidR="00080ECD">
        <w:rPr>
          <w:b/>
        </w:rPr>
        <w:t>false</w:t>
      </w:r>
      <w:r w:rsidR="00080ECD">
        <w:t xml:space="preserve">. If you decide that you want to have persistent storage, you can delete the app setting and it will have the same effect as changing the value to </w:t>
      </w:r>
      <w:r w:rsidR="00080ECD">
        <w:rPr>
          <w:b/>
        </w:rPr>
        <w:t>true</w:t>
      </w:r>
      <w:r w:rsidR="00080ECD">
        <w:t xml:space="preserve">.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6F3F57" w14:paraId="40F92CAB" w14:textId="77777777" w:rsidTr="00C1454E">
        <w:tc>
          <w:tcPr>
            <w:tcW w:w="895" w:type="dxa"/>
            <w:shd w:val="clear" w:color="auto" w:fill="8EAADB" w:themeFill="accent1" w:themeFillTint="99"/>
          </w:tcPr>
          <w:p w14:paraId="1D3CBAEC" w14:textId="77777777" w:rsidR="006F3F57" w:rsidRDefault="006F3F57" w:rsidP="007B3D2F">
            <w:r>
              <w:rPr>
                <w:noProof/>
              </w:rPr>
              <w:drawing>
                <wp:anchor distT="0" distB="0" distL="114300" distR="114300" simplePos="0" relativeHeight="251667456" behindDoc="0" locked="0" layoutInCell="1" allowOverlap="1" wp14:anchorId="32337CA1" wp14:editId="71F8FB1E">
                  <wp:simplePos x="0" y="0"/>
                  <wp:positionH relativeFrom="column">
                    <wp:posOffset>1270</wp:posOffset>
                  </wp:positionH>
                  <wp:positionV relativeFrom="paragraph">
                    <wp:posOffset>113665</wp:posOffset>
                  </wp:positionV>
                  <wp:extent cx="418359" cy="425450"/>
                  <wp:effectExtent l="0" t="0" r="1270" b="0"/>
                  <wp:wrapNone/>
                  <wp:docPr id="12" name="Picture 12"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3DDBA396" w14:textId="77777777" w:rsidR="006F3F57" w:rsidRDefault="006F3F57" w:rsidP="007B3D2F"/>
          <w:p w14:paraId="2E1F7FA5" w14:textId="604B3653" w:rsidR="006F3F57" w:rsidRPr="0001231F" w:rsidRDefault="006F3F57" w:rsidP="0001231F">
            <w:r>
              <w:t>Keep in mind that when storage persistence is enabled, only the /home directory is persisted.</w:t>
            </w:r>
          </w:p>
          <w:p w14:paraId="0970A1BB" w14:textId="77777777" w:rsidR="006F3F57" w:rsidRPr="00C1454E" w:rsidRDefault="006F3F57" w:rsidP="007B3D2F"/>
        </w:tc>
      </w:tr>
    </w:tbl>
    <w:p w14:paraId="4B38854F" w14:textId="35CC7EA8" w:rsidR="00147D1A" w:rsidRDefault="00147D1A" w:rsidP="00802D3C"/>
    <w:p w14:paraId="0123C3CF" w14:textId="41778447" w:rsidR="00147D1A" w:rsidRDefault="00147D1A" w:rsidP="00147D1A">
      <w:pPr>
        <w:pStyle w:val="Heading2"/>
      </w:pPr>
      <w:r>
        <w:t>Installing from SSH - All Linux Apps</w:t>
      </w:r>
    </w:p>
    <w:p w14:paraId="211A81D2" w14:textId="41014C79" w:rsidR="00147D1A" w:rsidRDefault="008A0E54" w:rsidP="00802D3C">
      <w:r>
        <w:t>It's possible to SSH into a Web App running on Linux and install packages</w:t>
      </w:r>
      <w:r w:rsidR="004C027F">
        <w:t>. However, it's important to understand that doing so is a bad idea</w:t>
      </w:r>
      <w:r w:rsidR="00655A3D">
        <w:t xml:space="preserve"> because anything that you install will not persist between restarts of your app.</w:t>
      </w:r>
    </w:p>
    <w:p w14:paraId="69DFA4AE" w14:textId="575A6EA2" w:rsidR="00655A3D" w:rsidRDefault="00655A3D" w:rsidP="00802D3C">
      <w:r>
        <w:t xml:space="preserve">All our Linux Web App offerings are Docker-based, so a cold start of the app will reinitialize everything to what's included in the Docker container. Anything that's been added </w:t>
      </w:r>
      <w:r w:rsidR="007036DC">
        <w:t>since container startup will be gone after a restart.</w:t>
      </w:r>
    </w:p>
    <w:p w14:paraId="43532EF8" w14:textId="73B9E7FA" w:rsidR="007036DC" w:rsidRDefault="007036DC" w:rsidP="00802D3C">
      <w:r>
        <w:t>The only exception to the above is a Web App for Containers app</w:t>
      </w:r>
      <w:r w:rsidR="000306A4">
        <w:t xml:space="preserve"> that's persisting the /home directory, but in that case, only the /home directory is persisted. </w:t>
      </w:r>
    </w:p>
    <w:p w14:paraId="0E4606A5" w14:textId="6A88CC95" w:rsidR="00F1373B" w:rsidRDefault="00F1373B" w:rsidP="00F1373B">
      <w:pPr>
        <w:pStyle w:val="Heading2"/>
      </w:pPr>
      <w:r>
        <w:t>Deploying from Visual Studio - All Linux Apps</w:t>
      </w:r>
    </w:p>
    <w:p w14:paraId="1D1D63D2" w14:textId="200544B0" w:rsidR="00F1373B" w:rsidRDefault="00F1373B" w:rsidP="00F1373B">
      <w:r>
        <w:t xml:space="preserve">Just as with Windows sites, you can use Web Deploy to deploy a Linux Web App. </w:t>
      </w:r>
      <w:r w:rsidR="00D2624C">
        <w:t xml:space="preserve">However, because Linux apps are Docker container-based apps and because the Web App and Kudu run in separate containers, you need to make sure that your deployment endpoint isn't pointing to the Kudu container. </w:t>
      </w:r>
    </w:p>
    <w:p w14:paraId="0528CD43" w14:textId="5A309F2E" w:rsidR="00D2624C" w:rsidRDefault="00D2624C" w:rsidP="00F1373B">
      <w:r>
        <w:t xml:space="preserve">To ensure that your deployment succeeds with Web Deploy, you can </w:t>
      </w:r>
      <w:r w:rsidR="00266660">
        <w:t xml:space="preserve">add an app setting with a name </w:t>
      </w:r>
      <w:r w:rsidR="003207BD">
        <w:t xml:space="preserve">of </w:t>
      </w:r>
      <w:r w:rsidR="003207BD" w:rsidRPr="003207BD">
        <w:rPr>
          <w:b/>
        </w:rPr>
        <w:t>WEBSITES</w:t>
      </w:r>
      <w:r w:rsidR="00266660" w:rsidRPr="003207BD">
        <w:rPr>
          <w:b/>
        </w:rPr>
        <w:t>_</w:t>
      </w:r>
      <w:r w:rsidR="00266660" w:rsidRPr="006F3F57">
        <w:rPr>
          <w:b/>
        </w:rPr>
        <w:t>WEBDEPLOY_USE_SCM</w:t>
      </w:r>
      <w:r w:rsidR="00266660">
        <w:t xml:space="preserve"> and set the value to </w:t>
      </w:r>
      <w:r w:rsidR="006F3F57" w:rsidRPr="006F3F57">
        <w:rPr>
          <w:b/>
        </w:rPr>
        <w:t>false</w:t>
      </w:r>
      <w:r w:rsidR="006F3F57">
        <w:t xml:space="preserve">. </w:t>
      </w:r>
    </w:p>
    <w:p w14:paraId="16578885" w14:textId="5E7FC179" w:rsidR="00963426" w:rsidRDefault="00963426" w:rsidP="00963426">
      <w:pPr>
        <w:pStyle w:val="Heading2"/>
      </w:pPr>
      <w:r>
        <w:t xml:space="preserve">Increasing the Start Time Limit - Web App </w:t>
      </w:r>
      <w:r w:rsidR="00F50922">
        <w:t>for Containers Only</w:t>
      </w:r>
    </w:p>
    <w:p w14:paraId="662E15DF" w14:textId="5FE14013" w:rsidR="00F50922" w:rsidRDefault="00F50922" w:rsidP="00F50922">
      <w:r>
        <w:t xml:space="preserve">When you first browse to a Web App for Containers site, App Service will start the container. </w:t>
      </w:r>
      <w:r w:rsidR="00E23652">
        <w:t xml:space="preserve">Not all Docker containers start within the same amount of time. A simple container might start within a few seconds, but if a container is complex, it can take several minutes for it to start. </w:t>
      </w:r>
    </w:p>
    <w:p w14:paraId="5F63F609" w14:textId="4CA0D8E8" w:rsidR="00E23652" w:rsidRDefault="00603D87" w:rsidP="00F50922">
      <w:r>
        <w:t xml:space="preserve">We will wait 230 seconds for a container to start before </w:t>
      </w:r>
      <w:r w:rsidR="002B3CB8">
        <w:t xml:space="preserve">we decide that it failed to start. However, if your container takes longer than 230 seconds to start, you can increase the time period that we wait up to a limit of 1,800 seconds. To do so, add an app setting named </w:t>
      </w:r>
      <w:r w:rsidR="007F7D25">
        <w:rPr>
          <w:b/>
        </w:rPr>
        <w:t>WEBSITES_CONTAINER_START_TIME_LIMIT</w:t>
      </w:r>
      <w:r w:rsidR="007F7D25">
        <w:t xml:space="preserve"> and set the value to </w:t>
      </w:r>
      <w:r w:rsidR="0005249D">
        <w:t xml:space="preserve">the number of seconds you want App Service to wait for the container to start. </w:t>
      </w:r>
      <w:r w:rsidR="00675993">
        <w:t>(Don't include commas</w:t>
      </w:r>
      <w:r w:rsidR="00957EEF">
        <w:t>. I</w:t>
      </w:r>
      <w:r w:rsidR="00675993">
        <w:t xml:space="preserve">f you want us to wait 1,800 seconds, set the value to </w:t>
      </w:r>
      <w:r w:rsidR="00675993">
        <w:rPr>
          <w:b/>
        </w:rPr>
        <w:t>1800</w:t>
      </w:r>
      <w:r w:rsidR="00675993">
        <w:t>.)</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CA694C" w14:paraId="39C1D034" w14:textId="77777777" w:rsidTr="00C1454E">
        <w:tc>
          <w:tcPr>
            <w:tcW w:w="895" w:type="dxa"/>
            <w:shd w:val="clear" w:color="auto" w:fill="8EAADB" w:themeFill="accent1" w:themeFillTint="99"/>
          </w:tcPr>
          <w:p w14:paraId="208A7E4E" w14:textId="77777777" w:rsidR="00CA694C" w:rsidRDefault="00CA694C" w:rsidP="007B3D2F">
            <w:r>
              <w:rPr>
                <w:noProof/>
              </w:rPr>
              <w:drawing>
                <wp:anchor distT="0" distB="0" distL="114300" distR="114300" simplePos="0" relativeHeight="251669504" behindDoc="0" locked="0" layoutInCell="1" allowOverlap="1" wp14:anchorId="5B5D2631" wp14:editId="2DD4A8BE">
                  <wp:simplePos x="0" y="0"/>
                  <wp:positionH relativeFrom="column">
                    <wp:posOffset>10795</wp:posOffset>
                  </wp:positionH>
                  <wp:positionV relativeFrom="paragraph">
                    <wp:posOffset>132715</wp:posOffset>
                  </wp:positionV>
                  <wp:extent cx="418359" cy="425450"/>
                  <wp:effectExtent l="0" t="0" r="1270" b="0"/>
                  <wp:wrapNone/>
                  <wp:docPr id="19" name="Picture 19"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7C1C3114" w14:textId="77777777" w:rsidR="00CA694C" w:rsidRDefault="00CA694C" w:rsidP="007B3D2F"/>
          <w:p w14:paraId="6093B5B0" w14:textId="32982CA7" w:rsidR="00CA694C" w:rsidRPr="0001231F" w:rsidRDefault="00CA694C" w:rsidP="0001231F">
            <w:r>
              <w:t>A container startup is considered successful only after the Docker container starts and the container responds to an HTTP ping.</w:t>
            </w:r>
          </w:p>
          <w:p w14:paraId="1DAE10A8" w14:textId="77777777" w:rsidR="00CA694C" w:rsidRPr="00C1454E" w:rsidRDefault="00CA694C" w:rsidP="007B3D2F"/>
        </w:tc>
      </w:tr>
    </w:tbl>
    <w:p w14:paraId="51AE233B" w14:textId="30D357F2" w:rsidR="00CA694C" w:rsidRDefault="00CA694C" w:rsidP="00F50922"/>
    <w:p w14:paraId="36E1A9EB" w14:textId="222140AB" w:rsidR="00596BCF" w:rsidRDefault="00596BCF" w:rsidP="00596BCF">
      <w:pPr>
        <w:pStyle w:val="Heading2"/>
      </w:pPr>
      <w:r>
        <w:lastRenderedPageBreak/>
        <w:t>Exposing Ports - Web App for Containers Only</w:t>
      </w:r>
    </w:p>
    <w:p w14:paraId="70BAA6A0" w14:textId="7E6FA12B" w:rsidR="00596BCF" w:rsidRDefault="001330B1" w:rsidP="00596BCF">
      <w:r>
        <w:t xml:space="preserve">App Service will use Docker's </w:t>
      </w:r>
      <w:r>
        <w:rPr>
          <w:i/>
        </w:rPr>
        <w:t>inspect</w:t>
      </w:r>
      <w:r>
        <w:t xml:space="preserve"> command to try and determine what port your Docker image needs to expose the outside world. </w:t>
      </w:r>
      <w:r w:rsidR="0044495E">
        <w:t xml:space="preserve">However, in some cases, we can't determine the port. If that's the case, your Docker container may fail to start because it won't respond to our HTTP pings. </w:t>
      </w:r>
    </w:p>
    <w:p w14:paraId="1B86F8DE" w14:textId="7A249D65" w:rsidR="0044495E" w:rsidRDefault="0044495E" w:rsidP="00596BCF">
      <w:r>
        <w:t xml:space="preserve">You can add an app setting to tell App Service what port to expose in your container. Add the </w:t>
      </w:r>
      <w:r w:rsidRPr="0044495E">
        <w:rPr>
          <w:b/>
        </w:rPr>
        <w:t>WEBSITES_PORT</w:t>
      </w:r>
      <w:r>
        <w:t xml:space="preserve"> app setting and set the value to the port you want to expose.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44495E" w14:paraId="2E3AF66A" w14:textId="77777777" w:rsidTr="00C1454E">
        <w:tc>
          <w:tcPr>
            <w:tcW w:w="895" w:type="dxa"/>
            <w:shd w:val="clear" w:color="auto" w:fill="8EAADB" w:themeFill="accent1" w:themeFillTint="99"/>
          </w:tcPr>
          <w:p w14:paraId="2FE886DF" w14:textId="77777777" w:rsidR="0044495E" w:rsidRDefault="0044495E" w:rsidP="007B3D2F">
            <w:r>
              <w:rPr>
                <w:noProof/>
              </w:rPr>
              <w:drawing>
                <wp:anchor distT="0" distB="0" distL="114300" distR="114300" simplePos="0" relativeHeight="251671552" behindDoc="0" locked="0" layoutInCell="1" allowOverlap="1" wp14:anchorId="270BFB67" wp14:editId="21E66932">
                  <wp:simplePos x="0" y="0"/>
                  <wp:positionH relativeFrom="column">
                    <wp:posOffset>-17780</wp:posOffset>
                  </wp:positionH>
                  <wp:positionV relativeFrom="paragraph">
                    <wp:posOffset>199390</wp:posOffset>
                  </wp:positionV>
                  <wp:extent cx="418359" cy="425450"/>
                  <wp:effectExtent l="0" t="0" r="1270" b="0"/>
                  <wp:wrapNone/>
                  <wp:docPr id="24" name="Picture 24"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068AF195" w14:textId="77777777" w:rsidR="0044495E" w:rsidRDefault="0044495E" w:rsidP="007B3D2F"/>
          <w:p w14:paraId="1B628911" w14:textId="6879E9C8" w:rsidR="0044495E" w:rsidRPr="0044495E" w:rsidRDefault="0044495E" w:rsidP="0001231F">
            <w:r>
              <w:t xml:space="preserve">This app setting used to be called </w:t>
            </w:r>
            <w:r>
              <w:rPr>
                <w:b/>
              </w:rPr>
              <w:t>PORT</w:t>
            </w:r>
            <w:r>
              <w:t xml:space="preserve"> instead of </w:t>
            </w:r>
            <w:r>
              <w:rPr>
                <w:b/>
              </w:rPr>
              <w:t>WEBSITES_PORT</w:t>
            </w:r>
            <w:r>
              <w:t>. As of this writing, we will honor either of these app settings, but at some point, we will deprecate the PORT app setting.</w:t>
            </w:r>
          </w:p>
          <w:p w14:paraId="2E3123E6" w14:textId="77777777" w:rsidR="0044495E" w:rsidRPr="00C1454E" w:rsidRDefault="0044495E" w:rsidP="007B3D2F"/>
        </w:tc>
      </w:tr>
    </w:tbl>
    <w:p w14:paraId="69B71689" w14:textId="3457F542" w:rsidR="0044495E" w:rsidRDefault="0044495E" w:rsidP="00596BCF"/>
    <w:p w14:paraId="2D68A770" w14:textId="74109276" w:rsidR="003C7354" w:rsidRDefault="003B62CC" w:rsidP="003C7354">
      <w:pPr>
        <w:pStyle w:val="Heading2"/>
      </w:pPr>
      <w:r>
        <w:t>SSL and Linux</w:t>
      </w:r>
    </w:p>
    <w:p w14:paraId="3ACFACEF" w14:textId="5A749141" w:rsidR="003B62CC" w:rsidRDefault="003B62CC" w:rsidP="003B62CC">
      <w:r>
        <w:t xml:space="preserve">This guidance applies to all Linux Web Apps, but it's more likely to be appropriate for a Web App for Containers customer. Just as with our Windows offering, </w:t>
      </w:r>
      <w:r w:rsidR="00DE7E25">
        <w:t xml:space="preserve">SSL to a Linux Web App is terminated on the front-end. That means that all requests to the Web App's worker are going to be non-SSL. For that reason, customers should not include SSL support in their app. </w:t>
      </w:r>
    </w:p>
    <w:p w14:paraId="01E145E2" w14:textId="0F7B35C3" w:rsidR="0048311D" w:rsidRDefault="00DE7E25" w:rsidP="003B62CC">
      <w:r>
        <w:t xml:space="preserve">Linux customers are often used to configuring things using config files, so they may not realize that doing something like configuring Apache to recognize SSL requests isn't going to work. </w:t>
      </w:r>
    </w:p>
    <w:p w14:paraId="04CA3B8E" w14:textId="251AF96B" w:rsidR="00933F7E" w:rsidRDefault="00933F7E" w:rsidP="00933F7E">
      <w:pPr>
        <w:pStyle w:val="Heading2"/>
      </w:pPr>
      <w:r>
        <w:t>Environment Variables</w:t>
      </w:r>
    </w:p>
    <w:p w14:paraId="16DF48BA" w14:textId="7884D8B1" w:rsidR="00933F7E" w:rsidRDefault="00933F7E" w:rsidP="00933F7E">
      <w:r>
        <w:t xml:space="preserve">If you need to set an environment variable inside of your Docker container, you can use an app setting. </w:t>
      </w:r>
      <w:r w:rsidR="00F36E8C">
        <w:t xml:space="preserve">When the container is started, App Service will inject the app setting into the container as an environment variable.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2D3AE0" w14:paraId="743A399C" w14:textId="77777777" w:rsidTr="00C1454E">
        <w:tc>
          <w:tcPr>
            <w:tcW w:w="895" w:type="dxa"/>
            <w:shd w:val="clear" w:color="auto" w:fill="8EAADB" w:themeFill="accent1" w:themeFillTint="99"/>
          </w:tcPr>
          <w:p w14:paraId="708D22D8" w14:textId="77777777" w:rsidR="002D3AE0" w:rsidRDefault="002D3AE0" w:rsidP="007B3D2F">
            <w:r>
              <w:rPr>
                <w:noProof/>
              </w:rPr>
              <w:drawing>
                <wp:anchor distT="0" distB="0" distL="114300" distR="114300" simplePos="0" relativeHeight="251673600" behindDoc="0" locked="0" layoutInCell="1" allowOverlap="1" wp14:anchorId="78C115B9" wp14:editId="398B5FCD">
                  <wp:simplePos x="0" y="0"/>
                  <wp:positionH relativeFrom="column">
                    <wp:posOffset>25082</wp:posOffset>
                  </wp:positionH>
                  <wp:positionV relativeFrom="paragraph">
                    <wp:posOffset>208915</wp:posOffset>
                  </wp:positionV>
                  <wp:extent cx="418359" cy="425450"/>
                  <wp:effectExtent l="0" t="0" r="1270" b="0"/>
                  <wp:wrapNone/>
                  <wp:docPr id="25" name="Picture 25"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717EA7F6" w14:textId="77777777" w:rsidR="002D3AE0" w:rsidRDefault="002D3AE0" w:rsidP="007B3D2F"/>
          <w:p w14:paraId="22FE6CFF" w14:textId="182A1A1A" w:rsidR="002D3AE0" w:rsidRPr="0001231F" w:rsidRDefault="002D3AE0" w:rsidP="0001231F">
            <w:r>
              <w:t>You won't see your environment variables in the Bash console in Kudu. The Bash console runs in a different context (the Kudu container) than your app. If you want to see your environment variables, use SSH to access your app.</w:t>
            </w:r>
          </w:p>
          <w:p w14:paraId="15A84A61" w14:textId="77777777" w:rsidR="002D3AE0" w:rsidRPr="00C1454E" w:rsidRDefault="002D3AE0" w:rsidP="007B3D2F"/>
        </w:tc>
      </w:tr>
    </w:tbl>
    <w:p w14:paraId="1B79FB82" w14:textId="4217C335" w:rsidR="00F36E8C" w:rsidRDefault="00F36E8C" w:rsidP="00933F7E"/>
    <w:p w14:paraId="24A8A4F1" w14:textId="021EE807" w:rsidR="008A0F9A" w:rsidRDefault="008A0F9A" w:rsidP="008A0F9A">
      <w:pPr>
        <w:pStyle w:val="Heading1"/>
      </w:pPr>
      <w:r>
        <w:t>Continuous Deployment</w:t>
      </w:r>
    </w:p>
    <w:p w14:paraId="76B7F49C" w14:textId="01758E7A" w:rsidR="008A0F9A" w:rsidRDefault="005F4F4D" w:rsidP="008A0F9A">
      <w:r>
        <w:t xml:space="preserve">Customers can enable continuous deployment </w:t>
      </w:r>
      <w:r w:rsidR="00A74D4C">
        <w:t xml:space="preserve">so that deployment happens automatically when a change is pushed to an image. </w:t>
      </w:r>
      <w:r w:rsidR="00566424">
        <w:t xml:space="preserve">To enable continuous deployment, turn it on in the portal and ensure that your registry is configured with the webhook URL shown in the Azure portal. </w:t>
      </w:r>
    </w:p>
    <w:p w14:paraId="15E788E2" w14:textId="151503EB" w:rsidR="001C4EE2" w:rsidRPr="008A0F9A" w:rsidRDefault="007F4088" w:rsidP="008A0F9A">
      <w:r>
        <w:rPr>
          <w:noProof/>
        </w:rPr>
        <w:lastRenderedPageBreak/>
        <w:drawing>
          <wp:inline distT="0" distB="0" distL="0" distR="0" wp14:anchorId="53FAA0B9" wp14:editId="6B02F15A">
            <wp:extent cx="5943600" cy="1440783"/>
            <wp:effectExtent l="0" t="0" r="0" b="7620"/>
            <wp:docPr id="28" name="Picture 28" descr="C:\Users\jamesche\AppData\Local\Temp\SNAGHTML98370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che\AppData\Local\Temp\SNAGHTML98370f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440783"/>
                    </a:xfrm>
                    <a:prstGeom prst="rect">
                      <a:avLst/>
                    </a:prstGeom>
                    <a:noFill/>
                    <a:ln>
                      <a:noFill/>
                    </a:ln>
                  </pic:spPr>
                </pic:pic>
              </a:graphicData>
            </a:graphic>
          </wp:inline>
        </w:drawing>
      </w:r>
    </w:p>
    <w:p w14:paraId="7466ADC2" w14:textId="615ADD41" w:rsidR="00F864C4" w:rsidRDefault="000D0489" w:rsidP="00F864C4">
      <w:r>
        <w:t xml:space="preserve">When a new Docker image is pushed to your registry, the registry will use a webhook to call the webhook URL. This hits an SCM endpoint </w:t>
      </w:r>
      <w:r w:rsidR="00972E08">
        <w:t xml:space="preserve">at /docker/hook in App Service and tells App Service to do a pull on the new image. </w:t>
      </w:r>
      <w:r w:rsidR="00600592">
        <w:t xml:space="preserve">At that point, App Service will perform an overlapped recycle of the Web App once the new container is running.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972E08" w14:paraId="1A2675C0" w14:textId="77777777" w:rsidTr="00C1454E">
        <w:tc>
          <w:tcPr>
            <w:tcW w:w="895" w:type="dxa"/>
            <w:shd w:val="clear" w:color="auto" w:fill="8EAADB" w:themeFill="accent1" w:themeFillTint="99"/>
          </w:tcPr>
          <w:p w14:paraId="710AEC5F" w14:textId="77777777" w:rsidR="00972E08" w:rsidRDefault="00972E08" w:rsidP="007B3D2F">
            <w:r>
              <w:rPr>
                <w:noProof/>
              </w:rPr>
              <w:drawing>
                <wp:anchor distT="0" distB="0" distL="114300" distR="114300" simplePos="0" relativeHeight="251683840" behindDoc="0" locked="0" layoutInCell="1" allowOverlap="1" wp14:anchorId="507FFECC" wp14:editId="7D743678">
                  <wp:simplePos x="0" y="0"/>
                  <wp:positionH relativeFrom="column">
                    <wp:posOffset>29845</wp:posOffset>
                  </wp:positionH>
                  <wp:positionV relativeFrom="paragraph">
                    <wp:posOffset>227965</wp:posOffset>
                  </wp:positionV>
                  <wp:extent cx="418359" cy="425450"/>
                  <wp:effectExtent l="0" t="0" r="1270" b="0"/>
                  <wp:wrapNone/>
                  <wp:docPr id="29" name="Picture 29"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4B1ADFD6" w14:textId="77777777" w:rsidR="00972E08" w:rsidRDefault="00972E08" w:rsidP="007B3D2F"/>
          <w:p w14:paraId="610A0129" w14:textId="5A070D89" w:rsidR="00972E08" w:rsidRPr="0001231F" w:rsidRDefault="00972E08" w:rsidP="0001231F">
            <w:r>
              <w:t xml:space="preserve">The </w:t>
            </w:r>
            <w:proofErr w:type="spellStart"/>
            <w:proofErr w:type="gramStart"/>
            <w:r>
              <w:t>image:tag</w:t>
            </w:r>
            <w:proofErr w:type="spellEnd"/>
            <w:proofErr w:type="gramEnd"/>
            <w:r>
              <w:t xml:space="preserve"> combination must remain the same in order to continuous integration to work. If you change the tag on an image, you’ll need to change the tag in the Azure portal </w:t>
            </w:r>
            <w:proofErr w:type="gramStart"/>
            <w:r>
              <w:t>in order for</w:t>
            </w:r>
            <w:proofErr w:type="gramEnd"/>
            <w:r>
              <w:t xml:space="preserve"> the new image to be pulled.</w:t>
            </w:r>
          </w:p>
          <w:p w14:paraId="57DB7BBA" w14:textId="77777777" w:rsidR="00972E08" w:rsidRPr="00C1454E" w:rsidRDefault="00972E08" w:rsidP="007B3D2F"/>
        </w:tc>
      </w:tr>
    </w:tbl>
    <w:p w14:paraId="6A4E4E62" w14:textId="77777777" w:rsidR="00972E08" w:rsidRDefault="00972E08" w:rsidP="00F864C4"/>
    <w:p w14:paraId="3F829A20" w14:textId="0939405C" w:rsidR="00D700C4" w:rsidRDefault="00D700C4" w:rsidP="00D700C4">
      <w:pPr>
        <w:pStyle w:val="Heading1"/>
      </w:pPr>
      <w:r>
        <w:t>Multi-Container Deployments</w:t>
      </w:r>
    </w:p>
    <w:p w14:paraId="18776065" w14:textId="19356AC1" w:rsidR="00D700C4" w:rsidRDefault="00D700C4" w:rsidP="00D700C4">
      <w:r>
        <w:t xml:space="preserve">Customers can also use either Docker Compose or Kubernetes to deploy a multi-container application in Web App for Containers. </w:t>
      </w:r>
      <w:r w:rsidR="000C760E">
        <w:t>To deploy a multi-container, you must create a YAML file</w:t>
      </w:r>
      <w:r w:rsidR="00F4090B">
        <w:t xml:space="preserve"> that defines the deployment</w:t>
      </w:r>
      <w:r w:rsidR="00E20BB1">
        <w:t xml:space="preserve"> using either Docker Compose or Kubernetes.</w:t>
      </w:r>
    </w:p>
    <w:p w14:paraId="5D4E5B23" w14:textId="68E618F1" w:rsidR="003E047D" w:rsidRDefault="00C76B89" w:rsidP="00C76B89">
      <w:r>
        <w:t xml:space="preserve">Multi-container deployments use the same Docker images as a single-container deployment. </w:t>
      </w:r>
      <w:r w:rsidR="007759EF">
        <w:t xml:space="preserve">A </w:t>
      </w:r>
      <w:r w:rsidR="003E047D">
        <w:t xml:space="preserve">configuration file in YAML format is used to define the Docker images that should be included in the deployment and various options for building the deployment. </w:t>
      </w:r>
    </w:p>
    <w:p w14:paraId="5E57BC93" w14:textId="13C46FF3" w:rsidR="00DC15ED" w:rsidRDefault="00DC15ED" w:rsidP="00C76B89">
      <w:r>
        <w:t xml:space="preserve">In a multi-container deployment, one container is considered the </w:t>
      </w:r>
      <w:r>
        <w:rPr>
          <w:i/>
        </w:rPr>
        <w:t>web container</w:t>
      </w:r>
      <w:r>
        <w:t xml:space="preserve">, the container that represents the website that users see when they browse to the Web App. We use the following logic to identify the web container. </w:t>
      </w:r>
    </w:p>
    <w:p w14:paraId="26143894" w14:textId="77777777" w:rsidR="0028165F" w:rsidRDefault="0028165F" w:rsidP="0097322A">
      <w:pPr>
        <w:pStyle w:val="ListParagraph"/>
        <w:numPr>
          <w:ilvl w:val="0"/>
          <w:numId w:val="16"/>
        </w:numPr>
      </w:pPr>
      <w:r>
        <w:t>If your YAML file has only one container in it, we'll use that container as the web container.</w:t>
      </w:r>
    </w:p>
    <w:p w14:paraId="70CB5D81" w14:textId="77777777" w:rsidR="0028165F" w:rsidRDefault="0028165F" w:rsidP="0097322A">
      <w:pPr>
        <w:pStyle w:val="ListParagraph"/>
        <w:numPr>
          <w:ilvl w:val="0"/>
          <w:numId w:val="16"/>
        </w:numPr>
      </w:pPr>
      <w:r>
        <w:t>If you have set the WEBSITES_WEB_CONTAINER_NAME app setting, we will use that as the web container.</w:t>
      </w:r>
    </w:p>
    <w:p w14:paraId="44CF129A" w14:textId="77777777" w:rsidR="0028165F" w:rsidRDefault="0028165F" w:rsidP="0097322A">
      <w:pPr>
        <w:pStyle w:val="ListParagraph"/>
        <w:numPr>
          <w:ilvl w:val="0"/>
          <w:numId w:val="16"/>
        </w:numPr>
      </w:pPr>
      <w:r>
        <w:t>We will pick the first container in your YAML file that exposes either port 80 or port 8080.</w:t>
      </w:r>
    </w:p>
    <w:p w14:paraId="72077685" w14:textId="1FFF4FED" w:rsidR="00DC15ED" w:rsidRDefault="0028165F" w:rsidP="0097322A">
      <w:pPr>
        <w:pStyle w:val="ListParagraph"/>
        <w:numPr>
          <w:ilvl w:val="0"/>
          <w:numId w:val="16"/>
        </w:numPr>
      </w:pPr>
      <w:r>
        <w:t>If we make it this far and we haven't picked the web container, we'll use the first container in the list of containers in your YAML file.</w:t>
      </w:r>
    </w:p>
    <w:p w14:paraId="20A9F42B" w14:textId="645C0D66" w:rsidR="0097322A" w:rsidRDefault="0097322A" w:rsidP="0097322A">
      <w:r>
        <w:t xml:space="preserve">There are a couple of </w:t>
      </w:r>
      <w:r w:rsidR="00DD1E65">
        <w:t xml:space="preserve">requirements that must be met for a multi-container deployment to succeed; each Docker image specified in the deployment must use the same </w:t>
      </w:r>
      <w:r w:rsidR="00E95210">
        <w:t xml:space="preserve">Docker registry, and all containers must start </w:t>
      </w:r>
      <w:proofErr w:type="gramStart"/>
      <w:r w:rsidR="00E95210">
        <w:t>successfully</w:t>
      </w:r>
      <w:proofErr w:type="gramEnd"/>
      <w:r w:rsidR="00E95210">
        <w:t xml:space="preserve"> or the startup of the Web App will fail.</w:t>
      </w:r>
    </w:p>
    <w:p w14:paraId="3A7AEA6E" w14:textId="66666CE3" w:rsidR="00E95210" w:rsidRPr="00DC15ED" w:rsidRDefault="00231327" w:rsidP="0097322A">
      <w:r>
        <w:t xml:space="preserve">Let’s have a look at both </w:t>
      </w:r>
      <w:proofErr w:type="gramStart"/>
      <w:r>
        <w:t>Docker</w:t>
      </w:r>
      <w:proofErr w:type="gramEnd"/>
      <w:r>
        <w:t xml:space="preserve"> Compose and Kubernetes and how you can use them in App Service. </w:t>
      </w:r>
    </w:p>
    <w:p w14:paraId="08A3657C" w14:textId="5681C5D7" w:rsidR="00E20BB1" w:rsidRDefault="00E20BB1" w:rsidP="00E20BB1">
      <w:pPr>
        <w:pStyle w:val="Heading2"/>
      </w:pPr>
      <w:r>
        <w:lastRenderedPageBreak/>
        <w:t>Docker Compose</w:t>
      </w:r>
    </w:p>
    <w:p w14:paraId="4B8FB2AE" w14:textId="247C986B" w:rsidR="00E20BB1" w:rsidRDefault="003E047D" w:rsidP="00E20BB1">
      <w:r>
        <w:t xml:space="preserve">In Docker Compose, the YAML configuration file is referred to as a </w:t>
      </w:r>
      <w:r w:rsidR="009A0C2B">
        <w:rPr>
          <w:i/>
        </w:rPr>
        <w:t>c</w:t>
      </w:r>
      <w:r w:rsidRPr="003E047D">
        <w:rPr>
          <w:i/>
        </w:rPr>
        <w:t>ompose file</w:t>
      </w:r>
      <w:r>
        <w:t xml:space="preserve">. </w:t>
      </w:r>
      <w:r w:rsidR="00270651">
        <w:t xml:space="preserve">The compose file defines one or more </w:t>
      </w:r>
      <w:r w:rsidR="00270651">
        <w:rPr>
          <w:i/>
        </w:rPr>
        <w:t>services</w:t>
      </w:r>
      <w:r w:rsidR="00270651">
        <w:t xml:space="preserve">, and each service </w:t>
      </w:r>
      <w:r w:rsidR="00E3439D">
        <w:t>consists of a Docker image and various settings. Consider the following sample compose file from our online documentation.</w:t>
      </w:r>
    </w:p>
    <w:tbl>
      <w:tblPr>
        <w:tblStyle w:val="TableGrid"/>
        <w:tblW w:w="0" w:type="auto"/>
        <w:tblLook w:val="04A0" w:firstRow="1" w:lastRow="0" w:firstColumn="1" w:lastColumn="0" w:noHBand="0" w:noVBand="1"/>
      </w:tblPr>
      <w:tblGrid>
        <w:gridCol w:w="9350"/>
      </w:tblGrid>
      <w:tr w:rsidR="00E3439D" w14:paraId="5D91F777" w14:textId="77777777" w:rsidTr="002F5053">
        <w:tc>
          <w:tcPr>
            <w:tcW w:w="9350" w:type="dxa"/>
            <w:shd w:val="clear" w:color="auto" w:fill="333300"/>
            <w:tcMar>
              <w:top w:w="144" w:type="dxa"/>
              <w:left w:w="144" w:type="dxa"/>
              <w:bottom w:w="144" w:type="dxa"/>
              <w:right w:w="144" w:type="dxa"/>
            </w:tcMar>
          </w:tcPr>
          <w:p w14:paraId="0D2A8D48" w14:textId="77777777" w:rsidR="00E3439D" w:rsidRDefault="00E3439D" w:rsidP="00E3439D">
            <w:pPr>
              <w:pStyle w:val="Code"/>
            </w:pPr>
            <w:r>
              <w:t>version: '3.3'</w:t>
            </w:r>
          </w:p>
          <w:p w14:paraId="347AC6F8" w14:textId="77777777" w:rsidR="00E3439D" w:rsidRDefault="00E3439D" w:rsidP="00E3439D">
            <w:pPr>
              <w:pStyle w:val="Code"/>
            </w:pPr>
          </w:p>
          <w:p w14:paraId="652FDA54" w14:textId="77777777" w:rsidR="00E3439D" w:rsidRDefault="00E3439D" w:rsidP="00E3439D">
            <w:pPr>
              <w:pStyle w:val="Code"/>
            </w:pPr>
            <w:r>
              <w:t>services:</w:t>
            </w:r>
          </w:p>
          <w:p w14:paraId="77D7B83B" w14:textId="77777777" w:rsidR="00E3439D" w:rsidRDefault="00E3439D" w:rsidP="00E3439D">
            <w:pPr>
              <w:pStyle w:val="Code"/>
            </w:pPr>
            <w:r>
              <w:t xml:space="preserve">   </w:t>
            </w:r>
            <w:proofErr w:type="spellStart"/>
            <w:r>
              <w:t>db</w:t>
            </w:r>
            <w:proofErr w:type="spellEnd"/>
            <w:r>
              <w:t>:</w:t>
            </w:r>
          </w:p>
          <w:p w14:paraId="29C3A8F8" w14:textId="77777777" w:rsidR="00E3439D" w:rsidRDefault="00E3439D" w:rsidP="00E3439D">
            <w:pPr>
              <w:pStyle w:val="Code"/>
            </w:pPr>
            <w:r>
              <w:t xml:space="preserve">     image: mysql:5.7</w:t>
            </w:r>
          </w:p>
          <w:p w14:paraId="5235FD8C" w14:textId="77777777" w:rsidR="00E3439D" w:rsidRDefault="00E3439D" w:rsidP="00E3439D">
            <w:pPr>
              <w:pStyle w:val="Code"/>
            </w:pPr>
            <w:r>
              <w:t xml:space="preserve">     volumes:</w:t>
            </w:r>
          </w:p>
          <w:p w14:paraId="7C4CBA53" w14:textId="77777777" w:rsidR="00E3439D" w:rsidRDefault="00E3439D" w:rsidP="00E3439D">
            <w:pPr>
              <w:pStyle w:val="Code"/>
            </w:pPr>
            <w:r>
              <w:t xml:space="preserve">       - </w:t>
            </w:r>
            <w:proofErr w:type="spellStart"/>
            <w:r>
              <w:t>db_data</w:t>
            </w:r>
            <w:proofErr w:type="spellEnd"/>
            <w:r>
              <w:t>:/var/lib/</w:t>
            </w:r>
            <w:proofErr w:type="spellStart"/>
            <w:r>
              <w:t>mysql</w:t>
            </w:r>
            <w:proofErr w:type="spellEnd"/>
          </w:p>
          <w:p w14:paraId="2694F385" w14:textId="77777777" w:rsidR="00E3439D" w:rsidRDefault="00E3439D" w:rsidP="00E3439D">
            <w:pPr>
              <w:pStyle w:val="Code"/>
            </w:pPr>
            <w:r>
              <w:t xml:space="preserve">     restart: always</w:t>
            </w:r>
          </w:p>
          <w:p w14:paraId="3B4F086A" w14:textId="77777777" w:rsidR="00E3439D" w:rsidRDefault="00E3439D" w:rsidP="00E3439D">
            <w:pPr>
              <w:pStyle w:val="Code"/>
            </w:pPr>
            <w:r>
              <w:t xml:space="preserve">     environment:</w:t>
            </w:r>
          </w:p>
          <w:p w14:paraId="62028ED7" w14:textId="77777777" w:rsidR="00E3439D" w:rsidRDefault="00E3439D" w:rsidP="00E3439D">
            <w:pPr>
              <w:pStyle w:val="Code"/>
            </w:pPr>
            <w:r>
              <w:t xml:space="preserve">       MYSQL_ROOT_PASSWORD: </w:t>
            </w:r>
            <w:proofErr w:type="spellStart"/>
            <w:r>
              <w:t>somewordpress</w:t>
            </w:r>
            <w:proofErr w:type="spellEnd"/>
          </w:p>
          <w:p w14:paraId="172EC120" w14:textId="77777777" w:rsidR="00E3439D" w:rsidRDefault="00E3439D" w:rsidP="00E3439D">
            <w:pPr>
              <w:pStyle w:val="Code"/>
            </w:pPr>
            <w:r>
              <w:t xml:space="preserve">       MYSQL_DATABASE: </w:t>
            </w:r>
            <w:proofErr w:type="spellStart"/>
            <w:r>
              <w:t>wordpress</w:t>
            </w:r>
            <w:proofErr w:type="spellEnd"/>
          </w:p>
          <w:p w14:paraId="77B39521" w14:textId="77777777" w:rsidR="00E3439D" w:rsidRDefault="00E3439D" w:rsidP="00E3439D">
            <w:pPr>
              <w:pStyle w:val="Code"/>
            </w:pPr>
            <w:r>
              <w:t xml:space="preserve">       MYSQL_USER: </w:t>
            </w:r>
            <w:proofErr w:type="spellStart"/>
            <w:r>
              <w:t>wordpress</w:t>
            </w:r>
            <w:proofErr w:type="spellEnd"/>
          </w:p>
          <w:p w14:paraId="3F6D0F25" w14:textId="77777777" w:rsidR="00E3439D" w:rsidRDefault="00E3439D" w:rsidP="00E3439D">
            <w:pPr>
              <w:pStyle w:val="Code"/>
            </w:pPr>
            <w:r>
              <w:t xml:space="preserve">       MYSQL_PASSWORD: </w:t>
            </w:r>
            <w:proofErr w:type="spellStart"/>
            <w:r>
              <w:t>wordpress</w:t>
            </w:r>
            <w:proofErr w:type="spellEnd"/>
          </w:p>
          <w:p w14:paraId="55EAD788" w14:textId="77777777" w:rsidR="00E3439D" w:rsidRDefault="00E3439D" w:rsidP="00E3439D">
            <w:pPr>
              <w:pStyle w:val="Code"/>
            </w:pPr>
          </w:p>
          <w:p w14:paraId="7F1892FA" w14:textId="37584A5E" w:rsidR="00E3439D" w:rsidRDefault="00E3439D" w:rsidP="00AB41FB">
            <w:pPr>
              <w:pStyle w:val="Code"/>
            </w:pPr>
            <w:r>
              <w:t xml:space="preserve">   </w:t>
            </w:r>
            <w:proofErr w:type="spellStart"/>
            <w:r>
              <w:t>wordpress</w:t>
            </w:r>
            <w:proofErr w:type="spellEnd"/>
            <w:r>
              <w:t>:</w:t>
            </w:r>
          </w:p>
          <w:p w14:paraId="6CCB6FC9" w14:textId="77777777" w:rsidR="00E3439D" w:rsidRDefault="00E3439D" w:rsidP="00E3439D">
            <w:pPr>
              <w:pStyle w:val="Code"/>
            </w:pPr>
            <w:r>
              <w:t xml:space="preserve">     image: </w:t>
            </w:r>
            <w:proofErr w:type="spellStart"/>
            <w:proofErr w:type="gramStart"/>
            <w:r>
              <w:t>wordpress:latest</w:t>
            </w:r>
            <w:proofErr w:type="spellEnd"/>
            <w:proofErr w:type="gramEnd"/>
          </w:p>
          <w:p w14:paraId="538C72AC" w14:textId="77777777" w:rsidR="00E3439D" w:rsidRDefault="00E3439D" w:rsidP="00E3439D">
            <w:pPr>
              <w:pStyle w:val="Code"/>
            </w:pPr>
            <w:r>
              <w:t xml:space="preserve">     ports:</w:t>
            </w:r>
          </w:p>
          <w:p w14:paraId="4E1805AD" w14:textId="77777777" w:rsidR="00E3439D" w:rsidRDefault="00E3439D" w:rsidP="00E3439D">
            <w:pPr>
              <w:pStyle w:val="Code"/>
            </w:pPr>
            <w:r>
              <w:t xml:space="preserve">       - "8000:80"</w:t>
            </w:r>
          </w:p>
          <w:p w14:paraId="0A9EABD9" w14:textId="77777777" w:rsidR="00E3439D" w:rsidRDefault="00E3439D" w:rsidP="00E3439D">
            <w:pPr>
              <w:pStyle w:val="Code"/>
            </w:pPr>
            <w:r>
              <w:t xml:space="preserve">     restart: always</w:t>
            </w:r>
          </w:p>
          <w:p w14:paraId="043349D3" w14:textId="77777777" w:rsidR="00E3439D" w:rsidRDefault="00E3439D" w:rsidP="00E3439D">
            <w:pPr>
              <w:pStyle w:val="Code"/>
            </w:pPr>
            <w:r>
              <w:t xml:space="preserve">     environment:</w:t>
            </w:r>
          </w:p>
          <w:p w14:paraId="3EA3DAA6" w14:textId="77777777" w:rsidR="00E3439D" w:rsidRDefault="00E3439D" w:rsidP="00E3439D">
            <w:pPr>
              <w:pStyle w:val="Code"/>
            </w:pPr>
            <w:r>
              <w:t xml:space="preserve">       WORDPRESS_DB_HOST: db:3306</w:t>
            </w:r>
          </w:p>
          <w:p w14:paraId="2F07F895" w14:textId="77777777" w:rsidR="00E3439D" w:rsidRDefault="00E3439D" w:rsidP="00E3439D">
            <w:pPr>
              <w:pStyle w:val="Code"/>
            </w:pPr>
            <w:r>
              <w:t xml:space="preserve">       WORDPRESS_DB_USER: </w:t>
            </w:r>
            <w:proofErr w:type="spellStart"/>
            <w:r>
              <w:t>wordpress</w:t>
            </w:r>
            <w:proofErr w:type="spellEnd"/>
          </w:p>
          <w:p w14:paraId="5FD843A5" w14:textId="77777777" w:rsidR="00E3439D" w:rsidRDefault="00E3439D" w:rsidP="00E3439D">
            <w:pPr>
              <w:pStyle w:val="Code"/>
            </w:pPr>
            <w:r>
              <w:t xml:space="preserve">       WORDPRESS_DB_PASSWORD: </w:t>
            </w:r>
            <w:proofErr w:type="spellStart"/>
            <w:r>
              <w:t>wordpress</w:t>
            </w:r>
            <w:proofErr w:type="spellEnd"/>
          </w:p>
          <w:p w14:paraId="06A7F0C7" w14:textId="77777777" w:rsidR="00E3439D" w:rsidRDefault="00E3439D" w:rsidP="00E3439D">
            <w:pPr>
              <w:pStyle w:val="Code"/>
            </w:pPr>
            <w:r>
              <w:t>volumes:</w:t>
            </w:r>
          </w:p>
          <w:p w14:paraId="1AB2EF45" w14:textId="73CCC1FB" w:rsidR="00E3439D" w:rsidRDefault="00E3439D" w:rsidP="00E3439D">
            <w:pPr>
              <w:pStyle w:val="Code"/>
            </w:pPr>
            <w:r>
              <w:t xml:space="preserve">    </w:t>
            </w:r>
            <w:proofErr w:type="spellStart"/>
            <w:r>
              <w:t>db_data</w:t>
            </w:r>
            <w:proofErr w:type="spellEnd"/>
            <w:r>
              <w:t>:</w:t>
            </w:r>
          </w:p>
        </w:tc>
      </w:tr>
    </w:tbl>
    <w:p w14:paraId="5AF01038" w14:textId="3D210C7F" w:rsidR="00E3439D" w:rsidRDefault="00E3439D" w:rsidP="00E20BB1"/>
    <w:p w14:paraId="37E9404D" w14:textId="77777777" w:rsidR="001E45A6" w:rsidRPr="00270651" w:rsidRDefault="001E45A6" w:rsidP="00E20BB1"/>
    <w:tbl>
      <w:tblPr>
        <w:tblStyle w:val="TableGrid"/>
        <w:tblW w:w="0" w:type="auto"/>
        <w:tblBorders>
          <w:insideV w:val="none" w:sz="0" w:space="0" w:color="auto"/>
        </w:tblBorders>
        <w:tblLook w:val="04A0" w:firstRow="1" w:lastRow="0" w:firstColumn="1" w:lastColumn="0" w:noHBand="0" w:noVBand="1"/>
      </w:tblPr>
      <w:tblGrid>
        <w:gridCol w:w="895"/>
        <w:gridCol w:w="8455"/>
      </w:tblGrid>
      <w:tr w:rsidR="00C20C33" w14:paraId="77F8D523" w14:textId="77777777" w:rsidTr="00C1454E">
        <w:tc>
          <w:tcPr>
            <w:tcW w:w="895" w:type="dxa"/>
            <w:shd w:val="clear" w:color="auto" w:fill="8EAADB" w:themeFill="accent1" w:themeFillTint="99"/>
          </w:tcPr>
          <w:p w14:paraId="0C11B16B" w14:textId="77777777" w:rsidR="00C20C33" w:rsidRDefault="00C20C33" w:rsidP="007B3D2F">
            <w:r>
              <w:rPr>
                <w:noProof/>
              </w:rPr>
              <w:drawing>
                <wp:anchor distT="0" distB="0" distL="114300" distR="114300" simplePos="0" relativeHeight="251675648" behindDoc="0" locked="0" layoutInCell="1" allowOverlap="1" wp14:anchorId="20159A3A" wp14:editId="4055E1AE">
                  <wp:simplePos x="0" y="0"/>
                  <wp:positionH relativeFrom="column">
                    <wp:posOffset>34608</wp:posOffset>
                  </wp:positionH>
                  <wp:positionV relativeFrom="paragraph">
                    <wp:posOffset>213360</wp:posOffset>
                  </wp:positionV>
                  <wp:extent cx="418359" cy="425450"/>
                  <wp:effectExtent l="0" t="0" r="1270" b="0"/>
                  <wp:wrapNone/>
                  <wp:docPr id="3" name="Picture 3"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1DCFFE8F" w14:textId="77777777" w:rsidR="00C20C33" w:rsidRDefault="00C20C33" w:rsidP="007B3D2F"/>
          <w:p w14:paraId="4F657FA0" w14:textId="2B4B119A" w:rsidR="00C20C33" w:rsidRPr="0001231F" w:rsidRDefault="00C20C33" w:rsidP="0001231F">
            <w:r>
              <w:t xml:space="preserve">Indentation is important in your YAML files. </w:t>
            </w:r>
            <w:r w:rsidR="00C63970">
              <w:t>The number of spaces you indent doesn’t matter, but it must be at least one space, and you should always use the same number of spaces for the same indentation level. Do not use tabs. Use only spaces.</w:t>
            </w:r>
          </w:p>
          <w:p w14:paraId="03DE0880" w14:textId="77777777" w:rsidR="00C20C33" w:rsidRPr="00C1454E" w:rsidRDefault="00C20C33" w:rsidP="007B3D2F"/>
        </w:tc>
      </w:tr>
    </w:tbl>
    <w:p w14:paraId="6318B30A" w14:textId="77777777" w:rsidR="002D3AE0" w:rsidRDefault="002D3AE0" w:rsidP="00C20C33">
      <w:pPr>
        <w:pStyle w:val="Code"/>
      </w:pPr>
    </w:p>
    <w:p w14:paraId="726CFD20" w14:textId="0A548D7D" w:rsidR="00A26DB0" w:rsidRDefault="00C20C33" w:rsidP="00C20C33">
      <w:r>
        <w:t xml:space="preserve">This compose file defines two services; </w:t>
      </w:r>
      <w:proofErr w:type="spellStart"/>
      <w:r>
        <w:t>db</w:t>
      </w:r>
      <w:proofErr w:type="spellEnd"/>
      <w:r>
        <w:t xml:space="preserve"> and </w:t>
      </w:r>
      <w:proofErr w:type="spellStart"/>
      <w:r>
        <w:t>wordpress</w:t>
      </w:r>
      <w:proofErr w:type="spellEnd"/>
      <w:r>
        <w:t xml:space="preserve">. The </w:t>
      </w:r>
      <w:proofErr w:type="spellStart"/>
      <w:r>
        <w:t>db</w:t>
      </w:r>
      <w:proofErr w:type="spellEnd"/>
      <w:r>
        <w:t xml:space="preserve"> service uses the mysql:5.7 Docker image, and the </w:t>
      </w:r>
      <w:proofErr w:type="spellStart"/>
      <w:r>
        <w:t>wordpress</w:t>
      </w:r>
      <w:proofErr w:type="spellEnd"/>
      <w:r>
        <w:t xml:space="preserve"> service</w:t>
      </w:r>
      <w:r w:rsidR="00B66825">
        <w:t xml:space="preserve"> uses the </w:t>
      </w:r>
      <w:proofErr w:type="spellStart"/>
      <w:proofErr w:type="gramStart"/>
      <w:r w:rsidR="00B66825">
        <w:t>wordpress:latest</w:t>
      </w:r>
      <w:proofErr w:type="spellEnd"/>
      <w:proofErr w:type="gramEnd"/>
      <w:r w:rsidR="00B66825">
        <w:t xml:space="preserve"> Docker image. </w:t>
      </w:r>
      <w:r w:rsidR="00CC78A3">
        <w:t>(</w:t>
      </w:r>
      <w:r w:rsidR="00B66825">
        <w:t xml:space="preserve">Both of these Docker images </w:t>
      </w:r>
      <w:r w:rsidR="00B66825">
        <w:lastRenderedPageBreak/>
        <w:t>will be pulled from the Docker Hub registry.</w:t>
      </w:r>
      <w:r w:rsidR="00CC78A3">
        <w:t xml:space="preserve">) Notice also that the </w:t>
      </w:r>
      <w:proofErr w:type="spellStart"/>
      <w:r w:rsidR="00CC78A3">
        <w:t>wordpress</w:t>
      </w:r>
      <w:proofErr w:type="spellEnd"/>
      <w:r w:rsidR="00CC78A3">
        <w:t xml:space="preserve"> service maps port 80, so this will be the web container in the deployment.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1E45A6" w14:paraId="08185989" w14:textId="77777777" w:rsidTr="00C1454E">
        <w:tc>
          <w:tcPr>
            <w:tcW w:w="895" w:type="dxa"/>
            <w:shd w:val="clear" w:color="auto" w:fill="8EAADB" w:themeFill="accent1" w:themeFillTint="99"/>
          </w:tcPr>
          <w:p w14:paraId="597277C4" w14:textId="77777777" w:rsidR="001E45A6" w:rsidRDefault="001E45A6" w:rsidP="007B3D2F">
            <w:r>
              <w:rPr>
                <w:noProof/>
              </w:rPr>
              <w:drawing>
                <wp:anchor distT="0" distB="0" distL="114300" distR="114300" simplePos="0" relativeHeight="251679744" behindDoc="0" locked="0" layoutInCell="1" allowOverlap="1" wp14:anchorId="292F8276" wp14:editId="2C1D2FC1">
                  <wp:simplePos x="0" y="0"/>
                  <wp:positionH relativeFrom="column">
                    <wp:posOffset>15558</wp:posOffset>
                  </wp:positionH>
                  <wp:positionV relativeFrom="paragraph">
                    <wp:posOffset>223203</wp:posOffset>
                  </wp:positionV>
                  <wp:extent cx="418359" cy="425450"/>
                  <wp:effectExtent l="0" t="0" r="1270" b="0"/>
                  <wp:wrapNone/>
                  <wp:docPr id="26" name="Picture 26"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1769923E" w14:textId="77777777" w:rsidR="001E45A6" w:rsidRDefault="001E45A6" w:rsidP="007B3D2F"/>
          <w:p w14:paraId="481C078D" w14:textId="4C1A6A1C" w:rsidR="001E45A6" w:rsidRPr="0001231F" w:rsidRDefault="001E45A6" w:rsidP="0001231F">
            <w:r>
              <w:t xml:space="preserve">We don’t support all Docker Compose configuration options in App Service. </w:t>
            </w:r>
            <w:r w:rsidR="0099135B">
              <w:t xml:space="preserve">To see what we do and don’t support, see </w:t>
            </w:r>
            <w:r w:rsidR="0099135B" w:rsidRPr="0099135B">
              <w:t>https://docs.microsoft.com/en-us/azure/app-service/containers/tutorial-multi-container-app#docker-compose-configuration-options</w:t>
            </w:r>
            <w:r w:rsidR="0099135B">
              <w:t>.</w:t>
            </w:r>
          </w:p>
          <w:p w14:paraId="765A7A72" w14:textId="77777777" w:rsidR="001E45A6" w:rsidRPr="00C1454E" w:rsidRDefault="001E45A6" w:rsidP="007B3D2F"/>
        </w:tc>
      </w:tr>
    </w:tbl>
    <w:p w14:paraId="68C49AC5" w14:textId="77777777" w:rsidR="001E45A6" w:rsidRDefault="001E45A6" w:rsidP="00C20C33"/>
    <w:p w14:paraId="4844169C" w14:textId="5E708134" w:rsidR="002D3AE0" w:rsidRDefault="003C4729" w:rsidP="003C4729">
      <w:pPr>
        <w:pStyle w:val="Heading2"/>
      </w:pPr>
      <w:r>
        <w:t>Kubernetes (</w:t>
      </w:r>
      <w:proofErr w:type="spellStart"/>
      <w:r>
        <w:t>Kube</w:t>
      </w:r>
      <w:proofErr w:type="spellEnd"/>
      <w:r>
        <w:t xml:space="preserve"> or K8s)</w:t>
      </w:r>
    </w:p>
    <w:p w14:paraId="1D198687" w14:textId="4E01E4B8" w:rsidR="003C4729" w:rsidRDefault="003C4729" w:rsidP="003C4729">
      <w:r>
        <w:t xml:space="preserve">Kubernetes (sometimes referred to as </w:t>
      </w:r>
      <w:proofErr w:type="spellStart"/>
      <w:r>
        <w:t>Kube</w:t>
      </w:r>
      <w:proofErr w:type="spellEnd"/>
      <w:r>
        <w:t xml:space="preserve"> or K8s) is </w:t>
      </w:r>
      <w:r w:rsidR="00CE25BB">
        <w:t>a</w:t>
      </w:r>
      <w:r w:rsidR="00C339BD">
        <w:t xml:space="preserve">n open-source system that is designed to manage multiple containers. </w:t>
      </w:r>
      <w:r w:rsidR="00250137">
        <w:t>Kubernetes orchestrates container startup and manages other aspects of containers</w:t>
      </w:r>
      <w:r w:rsidR="001D6897">
        <w:t>. In App Service, we don’t use many of the features of Kubernetes</w:t>
      </w:r>
      <w:r w:rsidR="000E1483">
        <w:t xml:space="preserve">. </w:t>
      </w:r>
    </w:p>
    <w:p w14:paraId="6ED6BF73" w14:textId="533AD01C" w:rsidR="00251949" w:rsidRDefault="00251949" w:rsidP="003C4729">
      <w:r>
        <w:t xml:space="preserve">It’s important to understand that Kubernetes is not an alternative to Docker. Kubernetes requires a </w:t>
      </w:r>
      <w:r w:rsidR="004F031C">
        <w:t>runtime</w:t>
      </w:r>
      <w:r w:rsidR="00E81BD2">
        <w:t xml:space="preserve"> to host the containers that it manages, and in App Service, that </w:t>
      </w:r>
      <w:r w:rsidR="004F031C">
        <w:t>runtime</w:t>
      </w:r>
      <w:r w:rsidR="00E81BD2">
        <w:t xml:space="preserve"> is Docker.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545E0B" w14:paraId="75BEE485" w14:textId="77777777" w:rsidTr="00C1454E">
        <w:tc>
          <w:tcPr>
            <w:tcW w:w="895" w:type="dxa"/>
            <w:shd w:val="clear" w:color="auto" w:fill="8EAADB" w:themeFill="accent1" w:themeFillTint="99"/>
          </w:tcPr>
          <w:p w14:paraId="2B6B2E9E" w14:textId="77777777" w:rsidR="00545E0B" w:rsidRDefault="00545E0B" w:rsidP="007B3D2F">
            <w:r>
              <w:rPr>
                <w:noProof/>
              </w:rPr>
              <w:drawing>
                <wp:anchor distT="0" distB="0" distL="114300" distR="114300" simplePos="0" relativeHeight="251677696" behindDoc="0" locked="0" layoutInCell="1" allowOverlap="1" wp14:anchorId="3751B4A8" wp14:editId="43284DEE">
                  <wp:simplePos x="0" y="0"/>
                  <wp:positionH relativeFrom="column">
                    <wp:posOffset>1270</wp:posOffset>
                  </wp:positionH>
                  <wp:positionV relativeFrom="paragraph">
                    <wp:posOffset>132715</wp:posOffset>
                  </wp:positionV>
                  <wp:extent cx="418359" cy="425450"/>
                  <wp:effectExtent l="0" t="0" r="1270" b="0"/>
                  <wp:wrapNone/>
                  <wp:docPr id="16" name="Picture 16"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49E83CB6" w14:textId="77777777" w:rsidR="00545E0B" w:rsidRDefault="00545E0B" w:rsidP="007B3D2F"/>
          <w:p w14:paraId="6D6DFFBC" w14:textId="236F1AC3" w:rsidR="00545E0B" w:rsidRPr="0001231F" w:rsidRDefault="00545E0B" w:rsidP="0001231F">
            <w:r>
              <w:t xml:space="preserve">Docker has its own orchestration </w:t>
            </w:r>
            <w:r w:rsidR="00F95754">
              <w:t xml:space="preserve">feature called </w:t>
            </w:r>
            <w:r w:rsidR="00F95754">
              <w:rPr>
                <w:i/>
              </w:rPr>
              <w:t>Docker Swarm</w:t>
            </w:r>
            <w:r w:rsidR="00F95754">
              <w:t>. We don’t currently support Docker Swarm in App Service.</w:t>
            </w:r>
            <w:r>
              <w:t xml:space="preserve"> </w:t>
            </w:r>
          </w:p>
          <w:p w14:paraId="2FF8C589" w14:textId="77777777" w:rsidR="00545E0B" w:rsidRPr="00C1454E" w:rsidRDefault="00545E0B" w:rsidP="007B3D2F"/>
        </w:tc>
      </w:tr>
    </w:tbl>
    <w:p w14:paraId="2413ECAB" w14:textId="7A1503E0" w:rsidR="00545E0B" w:rsidRDefault="00545E0B" w:rsidP="003C4729"/>
    <w:p w14:paraId="134290E7" w14:textId="0F4FC74D" w:rsidR="00E37AA6" w:rsidRDefault="00604C0A" w:rsidP="00E37AA6">
      <w:r>
        <w:t xml:space="preserve">In App Service, we support the creation of a Kubernetes </w:t>
      </w:r>
      <w:r>
        <w:rPr>
          <w:i/>
        </w:rPr>
        <w:t>pod</w:t>
      </w:r>
      <w:r>
        <w:t>, a group of containers</w:t>
      </w:r>
      <w:r w:rsidR="00456367">
        <w:t xml:space="preserve"> that share storage and a network. </w:t>
      </w:r>
      <w:r w:rsidR="001F3627">
        <w:t>To define a Kubernetes pod, you use a Kubernetes config file. Kubernetes supports both YAML and JSON for the config file, but in App Service, we require that you use YAML.</w:t>
      </w:r>
    </w:p>
    <w:p w14:paraId="029D7D96" w14:textId="1B31C9DC" w:rsidR="001F3627" w:rsidRPr="007C023A" w:rsidRDefault="001F3627" w:rsidP="00E37AA6">
      <w:r>
        <w:t xml:space="preserve">Here’s a sample Kubernetes config </w:t>
      </w:r>
      <w:r w:rsidR="00060867">
        <w:t>file</w:t>
      </w:r>
      <w:r>
        <w:t>.</w:t>
      </w:r>
      <w:r w:rsidR="00060867">
        <w:t xml:space="preserve"> Note that the </w:t>
      </w:r>
      <w:r w:rsidR="00060867">
        <w:rPr>
          <w:i/>
        </w:rPr>
        <w:t>kind</w:t>
      </w:r>
      <w:r w:rsidR="00060867">
        <w:t xml:space="preserve"> </w:t>
      </w:r>
      <w:r w:rsidR="007C023A">
        <w:t xml:space="preserve">key must have a value of </w:t>
      </w:r>
      <w:r w:rsidR="007C023A">
        <w:rPr>
          <w:i/>
        </w:rPr>
        <w:t>Pod</w:t>
      </w:r>
      <w:r w:rsidR="007C023A">
        <w:t xml:space="preserve"> as that’s the only </w:t>
      </w:r>
      <w:r w:rsidR="00643F4E">
        <w:t xml:space="preserve">Kubernetes object </w:t>
      </w:r>
      <w:r w:rsidR="007226B8">
        <w:t>we support in App Service.</w:t>
      </w:r>
    </w:p>
    <w:tbl>
      <w:tblPr>
        <w:tblStyle w:val="TableGrid"/>
        <w:tblW w:w="0" w:type="auto"/>
        <w:tblLook w:val="04A0" w:firstRow="1" w:lastRow="0" w:firstColumn="1" w:lastColumn="0" w:noHBand="0" w:noVBand="1"/>
      </w:tblPr>
      <w:tblGrid>
        <w:gridCol w:w="9350"/>
      </w:tblGrid>
      <w:tr w:rsidR="001F3627" w14:paraId="7C71D1CC" w14:textId="77777777" w:rsidTr="002F5053">
        <w:tc>
          <w:tcPr>
            <w:tcW w:w="9350" w:type="dxa"/>
            <w:shd w:val="clear" w:color="auto" w:fill="333300"/>
            <w:tcMar>
              <w:top w:w="144" w:type="dxa"/>
              <w:left w:w="144" w:type="dxa"/>
              <w:bottom w:w="144" w:type="dxa"/>
              <w:right w:w="144" w:type="dxa"/>
            </w:tcMar>
          </w:tcPr>
          <w:p w14:paraId="4FE15DA1" w14:textId="77777777" w:rsidR="001F3627" w:rsidRDefault="001F3627" w:rsidP="001F3627">
            <w:pPr>
              <w:pStyle w:val="Code"/>
            </w:pPr>
            <w:proofErr w:type="spellStart"/>
            <w:r>
              <w:t>apiVersion</w:t>
            </w:r>
            <w:proofErr w:type="spellEnd"/>
            <w:r>
              <w:t>: v1</w:t>
            </w:r>
          </w:p>
          <w:p w14:paraId="13D1D34A" w14:textId="77777777" w:rsidR="001F3627" w:rsidRDefault="001F3627" w:rsidP="001F3627">
            <w:pPr>
              <w:pStyle w:val="Code"/>
            </w:pPr>
            <w:r>
              <w:t>kind: Pod</w:t>
            </w:r>
          </w:p>
          <w:p w14:paraId="73A383A3" w14:textId="77777777" w:rsidR="001F3627" w:rsidRDefault="001F3627" w:rsidP="001F3627">
            <w:pPr>
              <w:pStyle w:val="Code"/>
            </w:pPr>
            <w:r>
              <w:t>metadata:</w:t>
            </w:r>
          </w:p>
          <w:p w14:paraId="2C84839D" w14:textId="1B616796" w:rsidR="001F3627" w:rsidRDefault="001F3627" w:rsidP="00060867">
            <w:pPr>
              <w:pStyle w:val="Code"/>
            </w:pPr>
            <w:r>
              <w:t xml:space="preserve">  name: </w:t>
            </w:r>
            <w:proofErr w:type="spellStart"/>
            <w:r>
              <w:t>wordpress</w:t>
            </w:r>
            <w:proofErr w:type="spellEnd"/>
          </w:p>
          <w:p w14:paraId="72B9F89F" w14:textId="77777777" w:rsidR="001F3627" w:rsidRDefault="001F3627" w:rsidP="001F3627">
            <w:pPr>
              <w:pStyle w:val="Code"/>
            </w:pPr>
            <w:r>
              <w:t>spec:</w:t>
            </w:r>
          </w:p>
          <w:p w14:paraId="54B8AEA8" w14:textId="4FDB14A7" w:rsidR="001F3627" w:rsidRDefault="001F3627" w:rsidP="001F3627">
            <w:pPr>
              <w:pStyle w:val="Code"/>
            </w:pPr>
            <w:r>
              <w:t xml:space="preserve">  containers:</w:t>
            </w:r>
          </w:p>
          <w:p w14:paraId="4C113501" w14:textId="77777777" w:rsidR="001F3627" w:rsidRDefault="001F3627" w:rsidP="001F3627">
            <w:pPr>
              <w:pStyle w:val="Code"/>
            </w:pPr>
            <w:r>
              <w:t xml:space="preserve">   - image: redis:3-alpine</w:t>
            </w:r>
          </w:p>
          <w:p w14:paraId="53CD8C71" w14:textId="7AC48B65" w:rsidR="001F3627" w:rsidRDefault="001F3627" w:rsidP="001F3627">
            <w:pPr>
              <w:pStyle w:val="Code"/>
            </w:pPr>
            <w:r>
              <w:t xml:space="preserve">     name: </w:t>
            </w:r>
            <w:proofErr w:type="spellStart"/>
            <w:r>
              <w:t>redis</w:t>
            </w:r>
            <w:proofErr w:type="spellEnd"/>
          </w:p>
          <w:p w14:paraId="0F91BEAB" w14:textId="77777777" w:rsidR="001F3627" w:rsidRDefault="001F3627" w:rsidP="001F3627">
            <w:pPr>
              <w:pStyle w:val="Code"/>
            </w:pPr>
            <w:r>
              <w:t xml:space="preserve">   - image: </w:t>
            </w:r>
            <w:proofErr w:type="spellStart"/>
            <w:r>
              <w:t>microsoft</w:t>
            </w:r>
            <w:proofErr w:type="spellEnd"/>
            <w:r>
              <w:t>/</w:t>
            </w:r>
            <w:proofErr w:type="spellStart"/>
            <w:r>
              <w:t>multicontainerwordpress</w:t>
            </w:r>
            <w:proofErr w:type="spellEnd"/>
          </w:p>
          <w:p w14:paraId="654C6403" w14:textId="77777777" w:rsidR="001F3627" w:rsidRDefault="001F3627" w:rsidP="001F3627">
            <w:pPr>
              <w:pStyle w:val="Code"/>
            </w:pPr>
            <w:r>
              <w:t xml:space="preserve">     name: </w:t>
            </w:r>
            <w:proofErr w:type="spellStart"/>
            <w:r>
              <w:t>wordpress</w:t>
            </w:r>
            <w:proofErr w:type="spellEnd"/>
          </w:p>
          <w:p w14:paraId="3EA5A247" w14:textId="77777777" w:rsidR="001F3627" w:rsidRDefault="001F3627" w:rsidP="001F3627">
            <w:pPr>
              <w:pStyle w:val="Code"/>
            </w:pPr>
            <w:r>
              <w:t xml:space="preserve">     ports:</w:t>
            </w:r>
          </w:p>
          <w:p w14:paraId="46350FC6" w14:textId="74C8BED3" w:rsidR="001F3627" w:rsidRDefault="001F3627" w:rsidP="001F3627">
            <w:pPr>
              <w:pStyle w:val="Code"/>
            </w:pPr>
            <w:r>
              <w:t xml:space="preserve">     </w:t>
            </w:r>
            <w:r w:rsidR="00FE5C19">
              <w:t xml:space="preserve"> </w:t>
            </w:r>
            <w:bookmarkStart w:id="0" w:name="_GoBack"/>
            <w:bookmarkEnd w:id="0"/>
            <w:r>
              <w:t xml:space="preserve">- </w:t>
            </w:r>
            <w:proofErr w:type="spellStart"/>
            <w:r>
              <w:t>containerPort</w:t>
            </w:r>
            <w:proofErr w:type="spellEnd"/>
            <w:r>
              <w:t>: 80</w:t>
            </w:r>
          </w:p>
          <w:p w14:paraId="7CAAF3F8" w14:textId="77777777" w:rsidR="001F3627" w:rsidRDefault="001F3627" w:rsidP="001F3627">
            <w:pPr>
              <w:pStyle w:val="Code"/>
            </w:pPr>
            <w:r>
              <w:t xml:space="preserve">     </w:t>
            </w:r>
            <w:proofErr w:type="spellStart"/>
            <w:r>
              <w:t>volumeMounts</w:t>
            </w:r>
            <w:proofErr w:type="spellEnd"/>
            <w:r>
              <w:t>:</w:t>
            </w:r>
          </w:p>
          <w:p w14:paraId="455E7784" w14:textId="77777777" w:rsidR="001F3627" w:rsidRDefault="001F3627" w:rsidP="001F3627">
            <w:pPr>
              <w:pStyle w:val="Code"/>
            </w:pPr>
            <w:r>
              <w:t xml:space="preserve">      - name: </w:t>
            </w:r>
            <w:proofErr w:type="spellStart"/>
            <w:r>
              <w:t>appservice</w:t>
            </w:r>
            <w:proofErr w:type="spellEnd"/>
            <w:r>
              <w:t>-storage</w:t>
            </w:r>
          </w:p>
          <w:p w14:paraId="541BD7B2" w14:textId="77777777" w:rsidR="001F3627" w:rsidRDefault="001F3627" w:rsidP="001F3627">
            <w:pPr>
              <w:pStyle w:val="Code"/>
            </w:pPr>
            <w:r>
              <w:lastRenderedPageBreak/>
              <w:t xml:space="preserve">        </w:t>
            </w:r>
            <w:proofErr w:type="spellStart"/>
            <w:r>
              <w:t>mountPath</w:t>
            </w:r>
            <w:proofErr w:type="spellEnd"/>
            <w:r>
              <w:t>: /var/www/html</w:t>
            </w:r>
          </w:p>
          <w:p w14:paraId="4B2EB236" w14:textId="77777777" w:rsidR="001F3627" w:rsidRDefault="001F3627" w:rsidP="001F3627">
            <w:pPr>
              <w:pStyle w:val="Code"/>
            </w:pPr>
            <w:r>
              <w:t xml:space="preserve">        </w:t>
            </w:r>
            <w:proofErr w:type="spellStart"/>
            <w:r>
              <w:t>subPath</w:t>
            </w:r>
            <w:proofErr w:type="spellEnd"/>
            <w:r>
              <w:t>: /site/</w:t>
            </w:r>
            <w:proofErr w:type="spellStart"/>
            <w:r>
              <w:t>wwwroot</w:t>
            </w:r>
            <w:proofErr w:type="spellEnd"/>
          </w:p>
          <w:p w14:paraId="5977A6B2" w14:textId="77777777" w:rsidR="001F3627" w:rsidRDefault="001F3627" w:rsidP="001F3627">
            <w:pPr>
              <w:pStyle w:val="Code"/>
            </w:pPr>
            <w:r>
              <w:t xml:space="preserve">  volumes:</w:t>
            </w:r>
          </w:p>
          <w:p w14:paraId="5E42D5C6" w14:textId="77777777" w:rsidR="001F3627" w:rsidRDefault="001F3627" w:rsidP="001F3627">
            <w:pPr>
              <w:pStyle w:val="Code"/>
            </w:pPr>
            <w:r>
              <w:t xml:space="preserve">    - name: </w:t>
            </w:r>
            <w:proofErr w:type="spellStart"/>
            <w:r>
              <w:t>appservice</w:t>
            </w:r>
            <w:proofErr w:type="spellEnd"/>
            <w:r>
              <w:t>-storage</w:t>
            </w:r>
          </w:p>
          <w:p w14:paraId="45100856" w14:textId="77777777" w:rsidR="001F3627" w:rsidRDefault="001F3627" w:rsidP="001F3627">
            <w:pPr>
              <w:pStyle w:val="Code"/>
            </w:pPr>
            <w:r>
              <w:t xml:space="preserve">      </w:t>
            </w:r>
            <w:proofErr w:type="spellStart"/>
            <w:r>
              <w:t>hostConfig</w:t>
            </w:r>
            <w:proofErr w:type="spellEnd"/>
            <w:r>
              <w:t>:</w:t>
            </w:r>
          </w:p>
          <w:p w14:paraId="015A3361" w14:textId="131CAB4E" w:rsidR="001F3627" w:rsidRDefault="001F3627" w:rsidP="001F3627">
            <w:pPr>
              <w:pStyle w:val="Code"/>
            </w:pPr>
            <w:r>
              <w:t xml:space="preserve">        path: ${WEBAPP_STORAGE_HOME}</w:t>
            </w:r>
          </w:p>
        </w:tc>
      </w:tr>
    </w:tbl>
    <w:p w14:paraId="7339896E" w14:textId="38C26D11" w:rsidR="001F3627" w:rsidRDefault="001F3627" w:rsidP="00E37AA6"/>
    <w:p w14:paraId="15DEE8EA" w14:textId="27C62A44" w:rsidR="00E31EFE" w:rsidRPr="00C277A2" w:rsidRDefault="00E31EFE" w:rsidP="00E37AA6">
      <w:r>
        <w:t xml:space="preserve">Note that </w:t>
      </w:r>
      <w:r w:rsidR="00C277A2">
        <w:rPr>
          <w:b/>
        </w:rPr>
        <w:t>${WEBAPP_STORAGE_HOME}</w:t>
      </w:r>
      <w:r w:rsidR="00C277A2">
        <w:t xml:space="preserve"> is used when you need to refer to the shared storage location made available when App Service Storage is enabled.</w:t>
      </w:r>
    </w:p>
    <w:p w14:paraId="39FF61F5" w14:textId="5322E923" w:rsidR="00A81B5D" w:rsidRPr="00604C0A" w:rsidRDefault="00A81B5D" w:rsidP="00E37AA6">
      <w:r>
        <w:t>We don’t support all Kubernetes options in the config file</w:t>
      </w:r>
      <w:r w:rsidR="00CC7DDF">
        <w:t xml:space="preserve">. For the official list of what we support, see </w:t>
      </w:r>
      <w:r w:rsidR="00CC7DDF" w:rsidRPr="00CC7DDF">
        <w:t>https://docs.microsoft.com/en-us/azure/app-service/containers/tutorial-multi-container-app#use-a-kubernetes-configuration-optional</w:t>
      </w:r>
      <w:r w:rsidR="00CC7DDF">
        <w:t>.</w:t>
      </w:r>
    </w:p>
    <w:p w14:paraId="152CFF8C" w14:textId="5CD99D0A" w:rsidR="00474662" w:rsidRDefault="00E239F6" w:rsidP="00474662">
      <w:pPr>
        <w:pStyle w:val="Heading1"/>
        <w:spacing w:before="120" w:after="120"/>
        <w:rPr>
          <w:b w:val="0"/>
        </w:rPr>
      </w:pPr>
      <w:r>
        <w:rPr>
          <w:b w:val="0"/>
        </w:rPr>
        <w:t>Kudu</w:t>
      </w:r>
      <w:r w:rsidR="00474662">
        <w:rPr>
          <w:b w:val="0"/>
        </w:rPr>
        <w:t xml:space="preserve"> </w:t>
      </w:r>
    </w:p>
    <w:p w14:paraId="14A97D53" w14:textId="77777777" w:rsidR="000F3A57" w:rsidRDefault="00E239F6" w:rsidP="0084141F">
      <w:r>
        <w:t>On Linux workers, Kudu</w:t>
      </w:r>
      <w:r w:rsidR="00A10C4A">
        <w:t xml:space="preserve"> </w:t>
      </w:r>
      <w:r w:rsidR="00070450">
        <w:t>runs inside a separate container</w:t>
      </w:r>
      <w:r>
        <w:t xml:space="preserve"> from the Web App</w:t>
      </w:r>
      <w:r w:rsidR="00070450">
        <w:t xml:space="preserve">. </w:t>
      </w:r>
      <w:r>
        <w:t>Kudu</w:t>
      </w:r>
      <w:r w:rsidR="00F03FE3">
        <w:t xml:space="preserve"> </w:t>
      </w:r>
      <w:r w:rsidR="00675605">
        <w:t>can be access</w:t>
      </w:r>
      <w:r w:rsidR="00A10C4A">
        <w:t>ed</w:t>
      </w:r>
      <w:r w:rsidR="00675605">
        <w:t xml:space="preserve"> </w:t>
      </w:r>
      <w:r>
        <w:t>by browsing to</w:t>
      </w:r>
      <w:r w:rsidR="00675605" w:rsidRPr="00E239F6">
        <w:t xml:space="preserve"> </w:t>
      </w:r>
      <w:hyperlink w:history="1">
        <w:r w:rsidR="004B5823" w:rsidRPr="00E239F6">
          <w:t>https://&lt;sitename&gt;.scm.azurewebsites.net</w:t>
        </w:r>
      </w:hyperlink>
      <w:r w:rsidR="00F03FE3">
        <w:t xml:space="preserve">. </w:t>
      </w:r>
      <w:r w:rsidR="00756D54">
        <w:t>In Kudu, you can click on Debug Console to access two different command line consoles; Bash and SSH.</w:t>
      </w:r>
      <w:r w:rsidR="0084141F">
        <w:t xml:space="preserve"> </w:t>
      </w:r>
    </w:p>
    <w:p w14:paraId="61A26034" w14:textId="0E48B15B" w:rsidR="00070450" w:rsidRDefault="0084141F" w:rsidP="0084141F">
      <w:r>
        <w:t xml:space="preserve">When you access the Bash console, you are </w:t>
      </w:r>
      <w:r w:rsidR="004328FE">
        <w:t>accessing</w:t>
      </w:r>
      <w:r>
        <w:t xml:space="preserve"> the Kudu container and not the Web App’s container. However, if you are using </w:t>
      </w:r>
      <w:r w:rsidR="002C33DA">
        <w:t>App Service on Linux or if you are using Web App for Containers with App Service Storage enabled, you will see the /home folder for your Web App as shown below.</w:t>
      </w:r>
    </w:p>
    <w:p w14:paraId="0C348893" w14:textId="63BEB6A1" w:rsidR="00D56DE6" w:rsidRPr="002C33DA" w:rsidRDefault="00417C59" w:rsidP="002C33DA">
      <w:r>
        <w:rPr>
          <w:noProof/>
        </w:rPr>
        <w:drawing>
          <wp:inline distT="0" distB="0" distL="0" distR="0" wp14:anchorId="70499CF1" wp14:editId="06866238">
            <wp:extent cx="5939790" cy="2701925"/>
            <wp:effectExtent l="57150" t="57150" r="118110" b="1174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701925"/>
                    </a:xfrm>
                    <a:prstGeom prst="rect">
                      <a:avLst/>
                    </a:prstGeom>
                    <a:ln w="12700"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14:paraId="0F0C6BC0" w14:textId="655134F2" w:rsidR="00465F72" w:rsidRDefault="000F3A57" w:rsidP="002C33DA">
      <w:pPr>
        <w:pStyle w:val="ListParagraph"/>
        <w:ind w:left="0"/>
      </w:pPr>
      <w:r>
        <w:t xml:space="preserve">If you click SSH on the Debug Console menu, you will connect to the Web App’s container via SSH. </w:t>
      </w:r>
      <w:r w:rsidR="00AE0670">
        <w:t xml:space="preserve">For this to successfully connect, your Web App </w:t>
      </w:r>
      <w:r w:rsidR="003C63D7">
        <w:t>must</w:t>
      </w:r>
      <w:r w:rsidR="00AE0670">
        <w:t xml:space="preserve"> be running. If the Web App is stopped, SSH will not be able to connect.</w:t>
      </w:r>
    </w:p>
    <w:p w14:paraId="1CD87C90" w14:textId="77777777" w:rsidR="00465F72" w:rsidRDefault="00465F72" w:rsidP="002C33DA">
      <w:pPr>
        <w:pStyle w:val="ListParagraph"/>
        <w:ind w:left="0"/>
      </w:pPr>
    </w:p>
    <w:p w14:paraId="28D1762B" w14:textId="17C4BD9E" w:rsidR="001145A4" w:rsidRDefault="00356F2E" w:rsidP="002C33DA">
      <w:pPr>
        <w:pStyle w:val="ListParagraph"/>
        <w:ind w:left="0"/>
      </w:pPr>
      <w:r>
        <w:lastRenderedPageBreak/>
        <w:t xml:space="preserve">App Service on Linux images are configured for SSH for you. If you use Web App for Containers, you </w:t>
      </w:r>
      <w:r w:rsidR="003C63D7">
        <w:t>must</w:t>
      </w:r>
      <w:r>
        <w:t xml:space="preserve"> ensure that your image is build so that it supports SSH. </w:t>
      </w:r>
      <w:r w:rsidR="002D190B">
        <w:t xml:space="preserve">For information on how to do that, see </w:t>
      </w:r>
      <w:hyperlink r:id="rId16" w:anchor="CustomSSH" w:history="1">
        <w:r w:rsidR="00275FFB" w:rsidRPr="00DC17B5">
          <w:rPr>
            <w:rStyle w:val="Hyperlink"/>
          </w:rPr>
          <w:t>https://aka.ms/ThingsYouShouldKnow/Linux#CustomSSH</w:t>
        </w:r>
      </w:hyperlink>
      <w:r w:rsidR="002D190B">
        <w:t>.</w:t>
      </w:r>
    </w:p>
    <w:p w14:paraId="0B011707" w14:textId="14CF9B97" w:rsidR="00275FFB" w:rsidRDefault="00275FFB" w:rsidP="002C33DA">
      <w:pPr>
        <w:pStyle w:val="ListParagraph"/>
        <w:ind w:left="0"/>
      </w:pPr>
    </w:p>
    <w:p w14:paraId="17BC58B2" w14:textId="21E5A28F" w:rsidR="00E60F03" w:rsidRDefault="00E60F03" w:rsidP="00E60F03">
      <w:pPr>
        <w:pStyle w:val="Heading2"/>
      </w:pPr>
      <w:r>
        <w:t xml:space="preserve">SSH with Other Clients </w:t>
      </w:r>
    </w:p>
    <w:p w14:paraId="0199FC1A" w14:textId="61F20BAC" w:rsidR="00E60F03" w:rsidRDefault="00E60F03" w:rsidP="00E60F03">
      <w:r>
        <w:t xml:space="preserve">Many users prefer to use their own SSH client to access their app. Some people like to use an app like Putty. Still others prefer to open a console on their computer and SSH directly to their app. </w:t>
      </w:r>
      <w:proofErr w:type="gramStart"/>
      <w:r>
        <w:t>Both of these</w:t>
      </w:r>
      <w:proofErr w:type="gramEnd"/>
      <w:r>
        <w:t xml:space="preserve"> options are possible </w:t>
      </w:r>
      <w:r w:rsidR="00973C3C">
        <w:t>by opening a TCP tunnel to your Web App.</w:t>
      </w:r>
    </w:p>
    <w:p w14:paraId="1DB6A94B" w14:textId="229437B6" w:rsidR="008B4E37" w:rsidRDefault="008B4E37" w:rsidP="00E60F03">
      <w:r>
        <w:t xml:space="preserve">You can find all of the information necessary to SSH using your favorite method by going to </w:t>
      </w:r>
      <w:hyperlink r:id="rId17" w:history="1">
        <w:r w:rsidRPr="00DC17B5">
          <w:rPr>
            <w:rStyle w:val="Hyperlink"/>
          </w:rPr>
          <w:t>https://aka.ms/ThingsYouShouldKnow/AppServiceSSH</w:t>
        </w:r>
      </w:hyperlink>
      <w:r>
        <w:t xml:space="preserve">.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8B4E37" w14:paraId="3ECCE239" w14:textId="77777777" w:rsidTr="00C1454E">
        <w:tc>
          <w:tcPr>
            <w:tcW w:w="895" w:type="dxa"/>
            <w:shd w:val="clear" w:color="auto" w:fill="8EAADB" w:themeFill="accent1" w:themeFillTint="99"/>
          </w:tcPr>
          <w:p w14:paraId="066D9C4E" w14:textId="77777777" w:rsidR="008B4E37" w:rsidRDefault="008B4E37" w:rsidP="007B3D2F">
            <w:r>
              <w:rPr>
                <w:noProof/>
              </w:rPr>
              <w:drawing>
                <wp:anchor distT="0" distB="0" distL="114300" distR="114300" simplePos="0" relativeHeight="251681792" behindDoc="0" locked="0" layoutInCell="1" allowOverlap="1" wp14:anchorId="550F71E2" wp14:editId="6D7848EA">
                  <wp:simplePos x="0" y="0"/>
                  <wp:positionH relativeFrom="column">
                    <wp:posOffset>48895</wp:posOffset>
                  </wp:positionH>
                  <wp:positionV relativeFrom="paragraph">
                    <wp:posOffset>113665</wp:posOffset>
                  </wp:positionV>
                  <wp:extent cx="418359" cy="425450"/>
                  <wp:effectExtent l="0" t="0" r="1270" b="0"/>
                  <wp:wrapNone/>
                  <wp:docPr id="8" name="Picture 8"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36120CAA" w14:textId="77777777" w:rsidR="008B4E37" w:rsidRDefault="008B4E37" w:rsidP="007B3D2F"/>
          <w:p w14:paraId="6D7CB5AA" w14:textId="6CA0952B" w:rsidR="008B4E37" w:rsidRPr="0001231F" w:rsidRDefault="008B4E37" w:rsidP="0001231F">
            <w:r>
              <w:t xml:space="preserve">Opening a TCP tunnel also allows you to use </w:t>
            </w:r>
            <w:r w:rsidR="00406DB7">
              <w:t xml:space="preserve">SFTP and to remotely debug your Node.js apps running in App Service. </w:t>
            </w:r>
          </w:p>
          <w:p w14:paraId="645227C7" w14:textId="77777777" w:rsidR="008B4E37" w:rsidRPr="00C1454E" w:rsidRDefault="008B4E37" w:rsidP="007B3D2F"/>
        </w:tc>
      </w:tr>
    </w:tbl>
    <w:p w14:paraId="2B2A077A" w14:textId="77777777" w:rsidR="008B4E37" w:rsidRDefault="008B4E37" w:rsidP="00E60F03"/>
    <w:p w14:paraId="42301F03" w14:textId="77777777" w:rsidR="00973C3C" w:rsidRPr="00E60F03" w:rsidRDefault="00973C3C" w:rsidP="00E60F03"/>
    <w:p w14:paraId="484830CF" w14:textId="3A92238F" w:rsidR="007429FC" w:rsidRDefault="007429FC">
      <w:pPr>
        <w:rPr>
          <w:lang w:val="en-IN"/>
        </w:rPr>
      </w:pPr>
    </w:p>
    <w:sectPr w:rsidR="007429FC" w:rsidSect="00AB0629">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476C62" w14:textId="77777777" w:rsidR="00597353" w:rsidRDefault="00597353" w:rsidP="002C5A0F">
      <w:pPr>
        <w:spacing w:after="0" w:line="240" w:lineRule="auto"/>
      </w:pPr>
      <w:r>
        <w:separator/>
      </w:r>
    </w:p>
  </w:endnote>
  <w:endnote w:type="continuationSeparator" w:id="0">
    <w:p w14:paraId="61414657" w14:textId="77777777" w:rsidR="00597353" w:rsidRDefault="00597353" w:rsidP="002C5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tencil">
    <w:panose1 w:val="040409050D0802020404"/>
    <w:charset w:val="00"/>
    <w:family w:val="decorative"/>
    <w:pitch w:val="variable"/>
    <w:sig w:usb0="0000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0711759"/>
      <w:docPartObj>
        <w:docPartGallery w:val="Page Numbers (Bottom of Page)"/>
        <w:docPartUnique/>
      </w:docPartObj>
    </w:sdtPr>
    <w:sdtEndPr>
      <w:rPr>
        <w:color w:val="7F7F7F" w:themeColor="background1" w:themeShade="7F"/>
        <w:spacing w:val="60"/>
      </w:rPr>
    </w:sdtEndPr>
    <w:sdtContent>
      <w:p w14:paraId="1B790876" w14:textId="77777777" w:rsidR="00AB0629" w:rsidRDefault="00AB062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D465044" w14:textId="77777777" w:rsidR="00AB0629" w:rsidRDefault="00AB06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6306184"/>
      <w:docPartObj>
        <w:docPartGallery w:val="Page Numbers (Bottom of Page)"/>
        <w:docPartUnique/>
      </w:docPartObj>
    </w:sdtPr>
    <w:sdtEndPr>
      <w:rPr>
        <w:color w:val="7F7F7F" w:themeColor="background1" w:themeShade="7F"/>
        <w:spacing w:val="60"/>
      </w:rPr>
    </w:sdtEndPr>
    <w:sdtContent>
      <w:p w14:paraId="5E4A9154" w14:textId="77777777" w:rsidR="00AB0629" w:rsidRDefault="00AB062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DB62F56" w14:textId="77777777" w:rsidR="00AB0629" w:rsidRDefault="00AB06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7EF84" w14:textId="77777777" w:rsidR="00FA47B9" w:rsidRDefault="00FA47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212BD7" w14:textId="77777777" w:rsidR="00597353" w:rsidRDefault="00597353" w:rsidP="002C5A0F">
      <w:pPr>
        <w:spacing w:after="0" w:line="240" w:lineRule="auto"/>
      </w:pPr>
      <w:r>
        <w:separator/>
      </w:r>
    </w:p>
  </w:footnote>
  <w:footnote w:type="continuationSeparator" w:id="0">
    <w:p w14:paraId="64A73636" w14:textId="77777777" w:rsidR="00597353" w:rsidRDefault="00597353" w:rsidP="002C5A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D643B" w14:textId="6DE63E49" w:rsidR="00AB0629" w:rsidRDefault="00AB0629">
    <w:pPr>
      <w:pStyle w:val="Header"/>
    </w:pPr>
    <w:r>
      <w:rPr>
        <w:noProof/>
      </w:rPr>
      <mc:AlternateContent>
        <mc:Choice Requires="wps">
          <w:drawing>
            <wp:anchor distT="0" distB="0" distL="118745" distR="118745" simplePos="0" relativeHeight="251662336" behindDoc="1" locked="0" layoutInCell="1" allowOverlap="0" wp14:anchorId="768A550C" wp14:editId="33ED9E0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E16C73A" w14:textId="0E103EAE" w:rsidR="00AB0629" w:rsidRDefault="00BC4412">
                              <w:pPr>
                                <w:pStyle w:val="Header"/>
                                <w:tabs>
                                  <w:tab w:val="clear" w:pos="4680"/>
                                  <w:tab w:val="clear" w:pos="9360"/>
                                </w:tabs>
                                <w:jc w:val="center"/>
                                <w:rPr>
                                  <w:caps/>
                                  <w:color w:val="FFFFFF" w:themeColor="background1"/>
                                </w:rPr>
                              </w:pPr>
                              <w:r>
                                <w:rPr>
                                  <w:caps/>
                                  <w:color w:val="FFFFFF" w:themeColor="background1"/>
                                </w:rPr>
                                <w:t>Module 5 - Web Apps and Linux</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68A550C" id="Rectangle 197" o:spid="_x0000_s1026"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E16C73A" w14:textId="0E103EAE" w:rsidR="00AB0629" w:rsidRDefault="00BC4412">
                        <w:pPr>
                          <w:pStyle w:val="Header"/>
                          <w:tabs>
                            <w:tab w:val="clear" w:pos="4680"/>
                            <w:tab w:val="clear" w:pos="9360"/>
                          </w:tabs>
                          <w:jc w:val="center"/>
                          <w:rPr>
                            <w:caps/>
                            <w:color w:val="FFFFFF" w:themeColor="background1"/>
                          </w:rPr>
                        </w:pPr>
                        <w:r>
                          <w:rPr>
                            <w:caps/>
                            <w:color w:val="FFFFFF" w:themeColor="background1"/>
                          </w:rPr>
                          <w:t>Module 5 - Web Apps and Linux</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931A1" w14:textId="34F05CA6" w:rsidR="002C5A0F" w:rsidRDefault="00AB0629">
    <w:pPr>
      <w:pStyle w:val="Header"/>
    </w:pPr>
    <w:r>
      <w:rPr>
        <w:noProof/>
      </w:rPr>
      <mc:AlternateContent>
        <mc:Choice Requires="wps">
          <w:drawing>
            <wp:anchor distT="0" distB="0" distL="118745" distR="118745" simplePos="0" relativeHeight="251667456" behindDoc="1" locked="0" layoutInCell="1" allowOverlap="0" wp14:anchorId="38158392" wp14:editId="2C65457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5" name="Rectangle 5"/>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603988115"/>
                            <w:dataBinding w:prefixMappings="xmlns:ns0='http://purl.org/dc/elements/1.1/' xmlns:ns1='http://schemas.openxmlformats.org/package/2006/metadata/core-properties' " w:xpath="/ns1:coreProperties[1]/ns0:title[1]" w:storeItemID="{6C3C8BC8-F283-45AE-878A-BAB7291924A1}"/>
                            <w:text/>
                          </w:sdtPr>
                          <w:sdtEndPr/>
                          <w:sdtContent>
                            <w:p w14:paraId="3E603C69" w14:textId="023EDE82" w:rsidR="00AB0629" w:rsidRDefault="00BC4412">
                              <w:pPr>
                                <w:pStyle w:val="Header"/>
                                <w:tabs>
                                  <w:tab w:val="clear" w:pos="4680"/>
                                  <w:tab w:val="clear" w:pos="9360"/>
                                </w:tabs>
                                <w:jc w:val="center"/>
                                <w:rPr>
                                  <w:caps/>
                                  <w:color w:val="FFFFFF" w:themeColor="background1"/>
                                </w:rPr>
                              </w:pPr>
                              <w:r>
                                <w:rPr>
                                  <w:caps/>
                                  <w:color w:val="FFFFFF" w:themeColor="background1"/>
                                </w:rPr>
                                <w:t>Module 5 - Web Apps and Linux</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8158392" id="Rectangle 5" o:spid="_x0000_s1027" style="position:absolute;margin-left:0;margin-top:0;width:468.5pt;height:21.3pt;z-index:-25164902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&#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BjUD32kwIAAJo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603988115"/>
                      <w:dataBinding w:prefixMappings="xmlns:ns0='http://purl.org/dc/elements/1.1/' xmlns:ns1='http://schemas.openxmlformats.org/package/2006/metadata/core-properties' " w:xpath="/ns1:coreProperties[1]/ns0:title[1]" w:storeItemID="{6C3C8BC8-F283-45AE-878A-BAB7291924A1}"/>
                      <w:text/>
                    </w:sdtPr>
                    <w:sdtEndPr/>
                    <w:sdtContent>
                      <w:p w14:paraId="3E603C69" w14:textId="023EDE82" w:rsidR="00AB0629" w:rsidRDefault="00BC4412">
                        <w:pPr>
                          <w:pStyle w:val="Header"/>
                          <w:tabs>
                            <w:tab w:val="clear" w:pos="4680"/>
                            <w:tab w:val="clear" w:pos="9360"/>
                          </w:tabs>
                          <w:jc w:val="center"/>
                          <w:rPr>
                            <w:caps/>
                            <w:color w:val="FFFFFF" w:themeColor="background1"/>
                          </w:rPr>
                        </w:pPr>
                        <w:r>
                          <w:rPr>
                            <w:caps/>
                            <w:color w:val="FFFFFF" w:themeColor="background1"/>
                          </w:rPr>
                          <w:t>Module 5 - Web Apps and Linux</w:t>
                        </w:r>
                      </w:p>
                    </w:sdtContent>
                  </w:sdt>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60E3B" w14:textId="33AF79F3" w:rsidR="002C5A0F" w:rsidRDefault="00103BE8">
    <w:pPr>
      <w:pStyle w:val="Header"/>
    </w:pPr>
    <w:r>
      <w:rPr>
        <w:noProof/>
      </w:rPr>
      <mc:AlternateContent>
        <mc:Choice Requires="wps">
          <w:drawing>
            <wp:anchor distT="45720" distB="45720" distL="114300" distR="114300" simplePos="0" relativeHeight="251660288" behindDoc="0" locked="0" layoutInCell="1" allowOverlap="1" wp14:anchorId="790B49AE" wp14:editId="41169B56">
              <wp:simplePos x="0" y="0"/>
              <wp:positionH relativeFrom="margin">
                <wp:posOffset>1766570</wp:posOffset>
              </wp:positionH>
              <wp:positionV relativeFrom="paragraph">
                <wp:posOffset>590550</wp:posOffset>
              </wp:positionV>
              <wp:extent cx="3781425" cy="1404620"/>
              <wp:effectExtent l="0" t="0" r="0" b="25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1404620"/>
                      </a:xfrm>
                      <a:prstGeom prst="rect">
                        <a:avLst/>
                      </a:prstGeom>
                      <a:noFill/>
                      <a:ln w="9525">
                        <a:noFill/>
                        <a:miter lim="800000"/>
                        <a:headEnd/>
                        <a:tailEnd/>
                      </a:ln>
                    </wps:spPr>
                    <wps:txbx>
                      <w:txbxContent>
                        <w:p w14:paraId="7DE9A291" w14:textId="77777777" w:rsidR="00103BE8" w:rsidRPr="002C5A0F" w:rsidRDefault="00103BE8" w:rsidP="00103BE8">
                          <w:pPr>
                            <w:rPr>
                              <w:rFonts w:ascii="Stencil" w:hAnsi="Stencil"/>
                              <w:b/>
                              <w:color w:val="70AD47"/>
                              <w:spacing w:val="10"/>
                              <w:sz w:val="96"/>
                              <w14:shadow w14:blurRad="50800" w14:dist="38100" w14:dir="16200000" w14:sx="100000" w14:sy="100000" w14:kx="0" w14:ky="0" w14:algn="b">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C5A0F">
                            <w:rPr>
                              <w:rFonts w:ascii="Stencil" w:hAnsi="Stencil"/>
                              <w:b/>
                              <w:color w:val="70AD47"/>
                              <w:spacing w:val="10"/>
                              <w:sz w:val="96"/>
                              <w14:shadow w14:blurRad="50800" w14:dist="38100" w14:dir="16200000" w14:sx="100000" w14:sy="100000" w14:kx="0" w14:ky="0" w14:algn="b">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t>BOOT CAMP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90B49AE" id="_x0000_t202" coordsize="21600,21600" o:spt="202" path="m,l,21600r21600,l21600,xe">
              <v:stroke joinstyle="miter"/>
              <v:path gradientshapeok="t" o:connecttype="rect"/>
            </v:shapetype>
            <v:shape id="Text Box 2" o:spid="_x0000_s1028" type="#_x0000_t202" style="position:absolute;margin-left:139.1pt;margin-top:46.5pt;width:297.7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" filled="f" stroked="f">
              <v:textbox style="mso-fit-shape-to-text:t">
                <w:txbxContent>
                  <w:p w14:paraId="7DE9A291" w14:textId="77777777" w:rsidR="00103BE8" w:rsidRPr="002C5A0F" w:rsidRDefault="00103BE8" w:rsidP="00103BE8">
                    <w:pPr>
                      <w:rPr>
                        <w:rFonts w:ascii="Stencil" w:hAnsi="Stencil"/>
                        <w:b/>
                        <w:color w:val="70AD47"/>
                        <w:spacing w:val="10"/>
                        <w:sz w:val="96"/>
                        <w14:shadow w14:blurRad="50800" w14:dist="38100" w14:dir="16200000" w14:sx="100000" w14:sy="100000" w14:kx="0" w14:ky="0" w14:algn="b">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C5A0F">
                      <w:rPr>
                        <w:rFonts w:ascii="Stencil" w:hAnsi="Stencil"/>
                        <w:b/>
                        <w:color w:val="70AD47"/>
                        <w:spacing w:val="10"/>
                        <w:sz w:val="96"/>
                        <w14:shadow w14:blurRad="50800" w14:dist="38100" w14:dir="16200000" w14:sx="100000" w14:sy="100000" w14:kx="0" w14:ky="0" w14:algn="b">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t>BOOT CAMP</w:t>
                    </w:r>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B52074A" wp14:editId="34EE5B94">
              <wp:simplePos x="0" y="0"/>
              <wp:positionH relativeFrom="column">
                <wp:posOffset>-149542</wp:posOffset>
              </wp:positionH>
              <wp:positionV relativeFrom="paragraph">
                <wp:posOffset>-80327</wp:posOffset>
              </wp:positionV>
              <wp:extent cx="6972300"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04620"/>
                      </a:xfrm>
                      <a:prstGeom prst="rect">
                        <a:avLst/>
                      </a:prstGeom>
                      <a:noFill/>
                      <a:ln w="9525">
                        <a:noFill/>
                        <a:miter lim="800000"/>
                        <a:headEnd/>
                        <a:tailEnd/>
                      </a:ln>
                    </wps:spPr>
                    <wps:txbx>
                      <w:txbxContent>
                        <w:p w14:paraId="5563EE35" w14:textId="77777777" w:rsidR="00103BE8" w:rsidRPr="008B443F" w:rsidRDefault="00103BE8" w:rsidP="00103BE8">
                          <w:pPr>
                            <w:rPr>
                              <w:rFonts w:ascii="Franklin Gothic Demi" w:hAnsi="Franklin Gothic Demi" w:cs="Segoe UI Semibold"/>
                              <w:color w:val="0070C0"/>
                              <w:sz w:val="96"/>
                              <w14:shadow w14:blurRad="38100" w14:dist="25400" w14:dir="5400000" w14:sx="100000" w14:sy="100000" w14:kx="0" w14:ky="0" w14:algn="ctr">
                                <w14:srgbClr w14:val="6E747A">
                                  <w14:alpha w14:val="57000"/>
                                </w14:srgbClr>
                              </w14:shadow>
                              <w14:textOutline w14:w="19050" w14:cap="flat" w14:cmpd="sng" w14:algn="ctr">
                                <w14:solidFill>
                                  <w14:schemeClr w14:val="bg1"/>
                                </w14:solidFill>
                                <w14:prstDash w14:val="solid"/>
                                <w14:round/>
                              </w14:textOutline>
                            </w:rPr>
                          </w:pPr>
                          <w:r w:rsidRPr="008B443F">
                            <w:rPr>
                              <w:rFonts w:ascii="Franklin Gothic Demi" w:hAnsi="Franklin Gothic Demi" w:cs="Segoe UI Semibold"/>
                              <w:color w:val="0070C0"/>
                              <w:sz w:val="96"/>
                              <w14:shadow w14:blurRad="38100" w14:dist="25400" w14:dir="5400000" w14:sx="100000" w14:sy="100000" w14:kx="0" w14:ky="0" w14:algn="ctr">
                                <w14:srgbClr w14:val="6E747A">
                                  <w14:alpha w14:val="57000"/>
                                </w14:srgbClr>
                              </w14:shadow>
                              <w14:textOutline w14:w="19050" w14:cap="flat" w14:cmpd="sng" w14:algn="ctr">
                                <w14:solidFill>
                                  <w14:schemeClr w14:val="bg1"/>
                                </w14:solidFill>
                                <w14:prstDash w14:val="solid"/>
                                <w14:round/>
                              </w14:textOutline>
                            </w:rPr>
                            <w:t>Azure App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52074A" id="_x0000_s1029" type="#_x0000_t202" style="position:absolute;margin-left:-11.75pt;margin-top:-6.3pt;width:549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" filled="f" stroked="f">
              <v:textbox style="mso-fit-shape-to-text:t">
                <w:txbxContent>
                  <w:p w14:paraId="5563EE35" w14:textId="77777777" w:rsidR="00103BE8" w:rsidRPr="008B443F" w:rsidRDefault="00103BE8" w:rsidP="00103BE8">
                    <w:pPr>
                      <w:rPr>
                        <w:rFonts w:ascii="Franklin Gothic Demi" w:hAnsi="Franklin Gothic Demi" w:cs="Segoe UI Semibold"/>
                        <w:color w:val="0070C0"/>
                        <w:sz w:val="96"/>
                        <w14:shadow w14:blurRad="38100" w14:dist="25400" w14:dir="5400000" w14:sx="100000" w14:sy="100000" w14:kx="0" w14:ky="0" w14:algn="ctr">
                          <w14:srgbClr w14:val="6E747A">
                            <w14:alpha w14:val="57000"/>
                          </w14:srgbClr>
                        </w14:shadow>
                        <w14:textOutline w14:w="19050" w14:cap="flat" w14:cmpd="sng" w14:algn="ctr">
                          <w14:solidFill>
                            <w14:schemeClr w14:val="bg1"/>
                          </w14:solidFill>
                          <w14:prstDash w14:val="solid"/>
                          <w14:round/>
                        </w14:textOutline>
                      </w:rPr>
                    </w:pPr>
                    <w:r w:rsidRPr="008B443F">
                      <w:rPr>
                        <w:rFonts w:ascii="Franklin Gothic Demi" w:hAnsi="Franklin Gothic Demi" w:cs="Segoe UI Semibold"/>
                        <w:color w:val="0070C0"/>
                        <w:sz w:val="96"/>
                        <w14:shadow w14:blurRad="38100" w14:dist="25400" w14:dir="5400000" w14:sx="100000" w14:sy="100000" w14:kx="0" w14:ky="0" w14:algn="ctr">
                          <w14:srgbClr w14:val="6E747A">
                            <w14:alpha w14:val="57000"/>
                          </w14:srgbClr>
                        </w14:shadow>
                        <w14:textOutline w14:w="19050" w14:cap="flat" w14:cmpd="sng" w14:algn="ctr">
                          <w14:solidFill>
                            <w14:schemeClr w14:val="bg1"/>
                          </w14:solidFill>
                          <w14:prstDash w14:val="solid"/>
                          <w14:round/>
                        </w14:textOutline>
                      </w:rPr>
                      <w:t>Azure App Service</w:t>
                    </w:r>
                  </w:p>
                </w:txbxContent>
              </v:textbox>
              <w10:wrap type="square"/>
            </v:shape>
          </w:pict>
        </mc:Fallback>
      </mc:AlternateContent>
    </w:r>
    <w:r>
      <w:rPr>
        <w:noProof/>
      </w:rPr>
      <w:drawing>
        <wp:anchor distT="0" distB="0" distL="114300" distR="114300" simplePos="0" relativeHeight="251658240" behindDoc="0" locked="0" layoutInCell="1" allowOverlap="1" wp14:anchorId="373C115C" wp14:editId="1672D309">
          <wp:simplePos x="0" y="0"/>
          <wp:positionH relativeFrom="page">
            <wp:posOffset>-271463</wp:posOffset>
          </wp:positionH>
          <wp:positionV relativeFrom="paragraph">
            <wp:posOffset>-457200</wp:posOffset>
          </wp:positionV>
          <wp:extent cx="8112125" cy="210312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1" cstate="print">
                    <a:extLst>
                      <a:ext uri="{BEBA8EAE-BF5A-486C-A8C5-ECC9F3942E4B}">
                        <a14:imgProps xmlns:a14="http://schemas.microsoft.com/office/drawing/2010/main">
                          <a14:imgLayer r:embed="rId2">
                            <a14:imgEffect>
                              <a14:saturation sat="28000"/>
                            </a14:imgEffect>
                            <a14:imgEffect>
                              <a14:brightnessContrast bright="400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3"/>
                      </a:ext>
                    </a:extLst>
                  </a:blip>
                  <a:srcRect b="47902"/>
                  <a:stretch/>
                </pic:blipFill>
                <pic:spPr bwMode="auto">
                  <a:xfrm>
                    <a:off x="0" y="0"/>
                    <a:ext cx="8112125" cy="2103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5A41"/>
    <w:multiLevelType w:val="hybridMultilevel"/>
    <w:tmpl w:val="6BD8A3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45707B"/>
    <w:multiLevelType w:val="hybridMultilevel"/>
    <w:tmpl w:val="29F06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F1807"/>
    <w:multiLevelType w:val="hybridMultilevel"/>
    <w:tmpl w:val="0FF2F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556C5"/>
    <w:multiLevelType w:val="multilevel"/>
    <w:tmpl w:val="5C20B9BA"/>
    <w:lvl w:ilvl="0">
      <w:start w:val="1"/>
      <w:numFmt w:val="decimal"/>
      <w:lvlText w:val="%1."/>
      <w:lvlJc w:val="left"/>
      <w:pPr>
        <w:tabs>
          <w:tab w:val="num" w:pos="720"/>
        </w:tabs>
        <w:ind w:left="720" w:hanging="360"/>
      </w:pPr>
      <w:rPr>
        <w:rFonts w:hint="default"/>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821B2"/>
    <w:multiLevelType w:val="hybridMultilevel"/>
    <w:tmpl w:val="A0067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7C1014"/>
    <w:multiLevelType w:val="hybridMultilevel"/>
    <w:tmpl w:val="7A3CAC9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D867F0"/>
    <w:multiLevelType w:val="hybridMultilevel"/>
    <w:tmpl w:val="3DAEAE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4B2A5A"/>
    <w:multiLevelType w:val="hybridMultilevel"/>
    <w:tmpl w:val="169A9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341F89"/>
    <w:multiLevelType w:val="hybridMultilevel"/>
    <w:tmpl w:val="F02A212E"/>
    <w:lvl w:ilvl="0" w:tplc="5D04DC7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ED66E4"/>
    <w:multiLevelType w:val="hybridMultilevel"/>
    <w:tmpl w:val="07C8F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121FAD"/>
    <w:multiLevelType w:val="hybridMultilevel"/>
    <w:tmpl w:val="29F06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371780"/>
    <w:multiLevelType w:val="hybridMultilevel"/>
    <w:tmpl w:val="05EEF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BF2C66"/>
    <w:multiLevelType w:val="hybridMultilevel"/>
    <w:tmpl w:val="E3469E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81E2CFB"/>
    <w:multiLevelType w:val="hybridMultilevel"/>
    <w:tmpl w:val="8780D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591164"/>
    <w:multiLevelType w:val="hybridMultilevel"/>
    <w:tmpl w:val="AD24C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120C4C"/>
    <w:multiLevelType w:val="hybridMultilevel"/>
    <w:tmpl w:val="F054498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2"/>
  </w:num>
  <w:num w:numId="3">
    <w:abstractNumId w:val="9"/>
  </w:num>
  <w:num w:numId="4">
    <w:abstractNumId w:val="13"/>
  </w:num>
  <w:num w:numId="5">
    <w:abstractNumId w:val="15"/>
  </w:num>
  <w:num w:numId="6">
    <w:abstractNumId w:val="5"/>
  </w:num>
  <w:num w:numId="7">
    <w:abstractNumId w:val="2"/>
  </w:num>
  <w:num w:numId="8">
    <w:abstractNumId w:val="3"/>
  </w:num>
  <w:num w:numId="9">
    <w:abstractNumId w:val="10"/>
  </w:num>
  <w:num w:numId="10">
    <w:abstractNumId w:val="1"/>
  </w:num>
  <w:num w:numId="11">
    <w:abstractNumId w:val="11"/>
  </w:num>
  <w:num w:numId="12">
    <w:abstractNumId w:val="8"/>
  </w:num>
  <w:num w:numId="13">
    <w:abstractNumId w:val="4"/>
  </w:num>
  <w:num w:numId="14">
    <w:abstractNumId w:val="7"/>
  </w:num>
  <w:num w:numId="15">
    <w:abstractNumId w:val="1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069"/>
    <w:rsid w:val="00002EF0"/>
    <w:rsid w:val="00004B5C"/>
    <w:rsid w:val="00010681"/>
    <w:rsid w:val="00013069"/>
    <w:rsid w:val="000142D7"/>
    <w:rsid w:val="00024529"/>
    <w:rsid w:val="000306A4"/>
    <w:rsid w:val="000351EC"/>
    <w:rsid w:val="00040353"/>
    <w:rsid w:val="0005249D"/>
    <w:rsid w:val="00053567"/>
    <w:rsid w:val="00060867"/>
    <w:rsid w:val="00060D9C"/>
    <w:rsid w:val="00062F84"/>
    <w:rsid w:val="000649D2"/>
    <w:rsid w:val="00070450"/>
    <w:rsid w:val="00071111"/>
    <w:rsid w:val="00080ECD"/>
    <w:rsid w:val="0008235B"/>
    <w:rsid w:val="0008361D"/>
    <w:rsid w:val="0008794F"/>
    <w:rsid w:val="00093C9E"/>
    <w:rsid w:val="000A0881"/>
    <w:rsid w:val="000A17AA"/>
    <w:rsid w:val="000A1822"/>
    <w:rsid w:val="000A6969"/>
    <w:rsid w:val="000B7169"/>
    <w:rsid w:val="000C760E"/>
    <w:rsid w:val="000D0489"/>
    <w:rsid w:val="000D3F4E"/>
    <w:rsid w:val="000E1483"/>
    <w:rsid w:val="000E63F3"/>
    <w:rsid w:val="000F090F"/>
    <w:rsid w:val="000F3A57"/>
    <w:rsid w:val="000F7FAC"/>
    <w:rsid w:val="00103BE8"/>
    <w:rsid w:val="00106DF7"/>
    <w:rsid w:val="0011293D"/>
    <w:rsid w:val="00113F22"/>
    <w:rsid w:val="001145A4"/>
    <w:rsid w:val="0011657A"/>
    <w:rsid w:val="001205E6"/>
    <w:rsid w:val="00124DF9"/>
    <w:rsid w:val="001325D7"/>
    <w:rsid w:val="00132875"/>
    <w:rsid w:val="001330B1"/>
    <w:rsid w:val="00134C35"/>
    <w:rsid w:val="001362E9"/>
    <w:rsid w:val="001430EB"/>
    <w:rsid w:val="00147D1A"/>
    <w:rsid w:val="00165A3D"/>
    <w:rsid w:val="0017265F"/>
    <w:rsid w:val="00173859"/>
    <w:rsid w:val="001746E6"/>
    <w:rsid w:val="001750AC"/>
    <w:rsid w:val="0017746E"/>
    <w:rsid w:val="00177FE3"/>
    <w:rsid w:val="00182060"/>
    <w:rsid w:val="00182AE0"/>
    <w:rsid w:val="001927B1"/>
    <w:rsid w:val="00195E23"/>
    <w:rsid w:val="00196A2F"/>
    <w:rsid w:val="001A798B"/>
    <w:rsid w:val="001B0940"/>
    <w:rsid w:val="001B2C49"/>
    <w:rsid w:val="001C4EE2"/>
    <w:rsid w:val="001C55C4"/>
    <w:rsid w:val="001D13E6"/>
    <w:rsid w:val="001D5283"/>
    <w:rsid w:val="001D6897"/>
    <w:rsid w:val="001E0EB2"/>
    <w:rsid w:val="001E44AF"/>
    <w:rsid w:val="001E45A6"/>
    <w:rsid w:val="001F2411"/>
    <w:rsid w:val="001F3627"/>
    <w:rsid w:val="00200F72"/>
    <w:rsid w:val="002149D6"/>
    <w:rsid w:val="00223E35"/>
    <w:rsid w:val="0022569D"/>
    <w:rsid w:val="00231327"/>
    <w:rsid w:val="0023295C"/>
    <w:rsid w:val="00237CFC"/>
    <w:rsid w:val="00240D6A"/>
    <w:rsid w:val="00250137"/>
    <w:rsid w:val="00250DED"/>
    <w:rsid w:val="00251949"/>
    <w:rsid w:val="00266660"/>
    <w:rsid w:val="00270651"/>
    <w:rsid w:val="00275FFB"/>
    <w:rsid w:val="00276A82"/>
    <w:rsid w:val="0028165F"/>
    <w:rsid w:val="00283316"/>
    <w:rsid w:val="00286E11"/>
    <w:rsid w:val="00287378"/>
    <w:rsid w:val="002919DC"/>
    <w:rsid w:val="00294543"/>
    <w:rsid w:val="002A317F"/>
    <w:rsid w:val="002A597E"/>
    <w:rsid w:val="002A7707"/>
    <w:rsid w:val="002B3CB8"/>
    <w:rsid w:val="002C1485"/>
    <w:rsid w:val="002C33DA"/>
    <w:rsid w:val="002C3A87"/>
    <w:rsid w:val="002C5A0F"/>
    <w:rsid w:val="002D190B"/>
    <w:rsid w:val="002D3AE0"/>
    <w:rsid w:val="002D75AB"/>
    <w:rsid w:val="002D7D16"/>
    <w:rsid w:val="002E0105"/>
    <w:rsid w:val="002E2E20"/>
    <w:rsid w:val="002E76BF"/>
    <w:rsid w:val="002F2054"/>
    <w:rsid w:val="002F2A13"/>
    <w:rsid w:val="002F3F5B"/>
    <w:rsid w:val="002F4EBD"/>
    <w:rsid w:val="002F5053"/>
    <w:rsid w:val="002F536C"/>
    <w:rsid w:val="00307659"/>
    <w:rsid w:val="003112B2"/>
    <w:rsid w:val="0031315E"/>
    <w:rsid w:val="00317EF7"/>
    <w:rsid w:val="003207BD"/>
    <w:rsid w:val="00323A2F"/>
    <w:rsid w:val="00325A49"/>
    <w:rsid w:val="0032754B"/>
    <w:rsid w:val="00341A36"/>
    <w:rsid w:val="00346863"/>
    <w:rsid w:val="00356F2E"/>
    <w:rsid w:val="00361439"/>
    <w:rsid w:val="003659CD"/>
    <w:rsid w:val="00367A2A"/>
    <w:rsid w:val="00372062"/>
    <w:rsid w:val="00376B6E"/>
    <w:rsid w:val="00380194"/>
    <w:rsid w:val="0038052F"/>
    <w:rsid w:val="00384011"/>
    <w:rsid w:val="00392D6C"/>
    <w:rsid w:val="003B2CFB"/>
    <w:rsid w:val="003B42F2"/>
    <w:rsid w:val="003B62CC"/>
    <w:rsid w:val="003C4729"/>
    <w:rsid w:val="003C63D7"/>
    <w:rsid w:val="003C7069"/>
    <w:rsid w:val="003C7354"/>
    <w:rsid w:val="003C752D"/>
    <w:rsid w:val="003D43C2"/>
    <w:rsid w:val="003D650A"/>
    <w:rsid w:val="003E047D"/>
    <w:rsid w:val="003E08F8"/>
    <w:rsid w:val="003E5A9C"/>
    <w:rsid w:val="003F09E5"/>
    <w:rsid w:val="003F5AA1"/>
    <w:rsid w:val="003F6FC7"/>
    <w:rsid w:val="00404653"/>
    <w:rsid w:val="004064E5"/>
    <w:rsid w:val="00406DB7"/>
    <w:rsid w:val="00410C0A"/>
    <w:rsid w:val="004115CD"/>
    <w:rsid w:val="00413AFB"/>
    <w:rsid w:val="00417C59"/>
    <w:rsid w:val="00420254"/>
    <w:rsid w:val="004219CF"/>
    <w:rsid w:val="00424323"/>
    <w:rsid w:val="004328FE"/>
    <w:rsid w:val="004342B6"/>
    <w:rsid w:val="00440F02"/>
    <w:rsid w:val="0044495E"/>
    <w:rsid w:val="00451DF0"/>
    <w:rsid w:val="004521EE"/>
    <w:rsid w:val="00455F85"/>
    <w:rsid w:val="00456367"/>
    <w:rsid w:val="004564F5"/>
    <w:rsid w:val="00460122"/>
    <w:rsid w:val="00462945"/>
    <w:rsid w:val="0046498D"/>
    <w:rsid w:val="00465F72"/>
    <w:rsid w:val="00474662"/>
    <w:rsid w:val="0048311D"/>
    <w:rsid w:val="00487016"/>
    <w:rsid w:val="004903E3"/>
    <w:rsid w:val="00492AF3"/>
    <w:rsid w:val="004A0D47"/>
    <w:rsid w:val="004A558C"/>
    <w:rsid w:val="004A779C"/>
    <w:rsid w:val="004B3E16"/>
    <w:rsid w:val="004B557F"/>
    <w:rsid w:val="004B5823"/>
    <w:rsid w:val="004C0063"/>
    <w:rsid w:val="004C026D"/>
    <w:rsid w:val="004C027F"/>
    <w:rsid w:val="004C13FF"/>
    <w:rsid w:val="004C22AB"/>
    <w:rsid w:val="004C4DDD"/>
    <w:rsid w:val="004D2AE7"/>
    <w:rsid w:val="004E51CF"/>
    <w:rsid w:val="004E6BD6"/>
    <w:rsid w:val="004F00B5"/>
    <w:rsid w:val="004F031C"/>
    <w:rsid w:val="004F0954"/>
    <w:rsid w:val="004F181F"/>
    <w:rsid w:val="004F5BF6"/>
    <w:rsid w:val="005073CC"/>
    <w:rsid w:val="00515FFA"/>
    <w:rsid w:val="00526062"/>
    <w:rsid w:val="00527039"/>
    <w:rsid w:val="00533F03"/>
    <w:rsid w:val="00537F6A"/>
    <w:rsid w:val="005425D0"/>
    <w:rsid w:val="005433F5"/>
    <w:rsid w:val="00545E0B"/>
    <w:rsid w:val="00553BCC"/>
    <w:rsid w:val="00566424"/>
    <w:rsid w:val="00573BFE"/>
    <w:rsid w:val="00573CDF"/>
    <w:rsid w:val="0057582F"/>
    <w:rsid w:val="00580A10"/>
    <w:rsid w:val="0058548C"/>
    <w:rsid w:val="00596BCF"/>
    <w:rsid w:val="00597353"/>
    <w:rsid w:val="0059797D"/>
    <w:rsid w:val="00597DAA"/>
    <w:rsid w:val="005A4529"/>
    <w:rsid w:val="005B7F7A"/>
    <w:rsid w:val="005C305F"/>
    <w:rsid w:val="005C4FC5"/>
    <w:rsid w:val="005C5747"/>
    <w:rsid w:val="005D02EF"/>
    <w:rsid w:val="005D5AA3"/>
    <w:rsid w:val="005E2BB0"/>
    <w:rsid w:val="005F2DDC"/>
    <w:rsid w:val="005F4F4D"/>
    <w:rsid w:val="005F7789"/>
    <w:rsid w:val="00600592"/>
    <w:rsid w:val="00603D87"/>
    <w:rsid w:val="00604C0A"/>
    <w:rsid w:val="00611316"/>
    <w:rsid w:val="006120B3"/>
    <w:rsid w:val="00615199"/>
    <w:rsid w:val="00615EA3"/>
    <w:rsid w:val="0061761E"/>
    <w:rsid w:val="00620156"/>
    <w:rsid w:val="00621674"/>
    <w:rsid w:val="00640DAD"/>
    <w:rsid w:val="0064125E"/>
    <w:rsid w:val="00643F4E"/>
    <w:rsid w:val="00645D80"/>
    <w:rsid w:val="006474BC"/>
    <w:rsid w:val="006516A1"/>
    <w:rsid w:val="00653860"/>
    <w:rsid w:val="00655A3D"/>
    <w:rsid w:val="00663604"/>
    <w:rsid w:val="00666232"/>
    <w:rsid w:val="00667A25"/>
    <w:rsid w:val="00675605"/>
    <w:rsid w:val="00675993"/>
    <w:rsid w:val="006774D5"/>
    <w:rsid w:val="00683BAB"/>
    <w:rsid w:val="006A07E0"/>
    <w:rsid w:val="006A1779"/>
    <w:rsid w:val="006A30EC"/>
    <w:rsid w:val="006A78BF"/>
    <w:rsid w:val="006C0D45"/>
    <w:rsid w:val="006C117D"/>
    <w:rsid w:val="006C41DE"/>
    <w:rsid w:val="006C4B86"/>
    <w:rsid w:val="006D47C4"/>
    <w:rsid w:val="006D4F18"/>
    <w:rsid w:val="006D7AAD"/>
    <w:rsid w:val="006E0461"/>
    <w:rsid w:val="006F0768"/>
    <w:rsid w:val="006F3F57"/>
    <w:rsid w:val="006F6510"/>
    <w:rsid w:val="007036DC"/>
    <w:rsid w:val="007102F7"/>
    <w:rsid w:val="007126E5"/>
    <w:rsid w:val="0071535A"/>
    <w:rsid w:val="00717268"/>
    <w:rsid w:val="00721809"/>
    <w:rsid w:val="007226B8"/>
    <w:rsid w:val="00723904"/>
    <w:rsid w:val="007333D7"/>
    <w:rsid w:val="00737173"/>
    <w:rsid w:val="00740252"/>
    <w:rsid w:val="007405E8"/>
    <w:rsid w:val="007429FC"/>
    <w:rsid w:val="00747191"/>
    <w:rsid w:val="00752DC5"/>
    <w:rsid w:val="00756D54"/>
    <w:rsid w:val="0076335F"/>
    <w:rsid w:val="007648D3"/>
    <w:rsid w:val="007759EF"/>
    <w:rsid w:val="0078033A"/>
    <w:rsid w:val="00785640"/>
    <w:rsid w:val="00785C99"/>
    <w:rsid w:val="00795D78"/>
    <w:rsid w:val="007A261D"/>
    <w:rsid w:val="007B0301"/>
    <w:rsid w:val="007C023A"/>
    <w:rsid w:val="007C0252"/>
    <w:rsid w:val="007C2D40"/>
    <w:rsid w:val="007C5932"/>
    <w:rsid w:val="007C5C25"/>
    <w:rsid w:val="007D089A"/>
    <w:rsid w:val="007D65F7"/>
    <w:rsid w:val="007E021D"/>
    <w:rsid w:val="007E0678"/>
    <w:rsid w:val="007E6173"/>
    <w:rsid w:val="007E7C2A"/>
    <w:rsid w:val="007F0D00"/>
    <w:rsid w:val="007F1E57"/>
    <w:rsid w:val="007F23D6"/>
    <w:rsid w:val="007F4088"/>
    <w:rsid w:val="007F7D25"/>
    <w:rsid w:val="00801709"/>
    <w:rsid w:val="00802D3C"/>
    <w:rsid w:val="00803C25"/>
    <w:rsid w:val="00813F57"/>
    <w:rsid w:val="008153F3"/>
    <w:rsid w:val="00821A05"/>
    <w:rsid w:val="0082756E"/>
    <w:rsid w:val="00830508"/>
    <w:rsid w:val="0083245E"/>
    <w:rsid w:val="00837A7E"/>
    <w:rsid w:val="00840371"/>
    <w:rsid w:val="0084141F"/>
    <w:rsid w:val="008414FF"/>
    <w:rsid w:val="00847809"/>
    <w:rsid w:val="00862370"/>
    <w:rsid w:val="008642B8"/>
    <w:rsid w:val="0086623C"/>
    <w:rsid w:val="008675CD"/>
    <w:rsid w:val="0088010D"/>
    <w:rsid w:val="00882678"/>
    <w:rsid w:val="008930EF"/>
    <w:rsid w:val="00896D01"/>
    <w:rsid w:val="008A0CD5"/>
    <w:rsid w:val="008A0E54"/>
    <w:rsid w:val="008A0F9A"/>
    <w:rsid w:val="008A1BE7"/>
    <w:rsid w:val="008A7F48"/>
    <w:rsid w:val="008B443F"/>
    <w:rsid w:val="008B4E37"/>
    <w:rsid w:val="008D0D5F"/>
    <w:rsid w:val="008E6BDC"/>
    <w:rsid w:val="008F774F"/>
    <w:rsid w:val="00902798"/>
    <w:rsid w:val="0090743B"/>
    <w:rsid w:val="009138EC"/>
    <w:rsid w:val="009174BA"/>
    <w:rsid w:val="009240E5"/>
    <w:rsid w:val="00932644"/>
    <w:rsid w:val="00932AC3"/>
    <w:rsid w:val="00933F7E"/>
    <w:rsid w:val="00935B01"/>
    <w:rsid w:val="00936D8F"/>
    <w:rsid w:val="009408C9"/>
    <w:rsid w:val="00941D9B"/>
    <w:rsid w:val="009460A2"/>
    <w:rsid w:val="009461B4"/>
    <w:rsid w:val="009476B1"/>
    <w:rsid w:val="009479FA"/>
    <w:rsid w:val="00950A4C"/>
    <w:rsid w:val="009551E2"/>
    <w:rsid w:val="00957EEF"/>
    <w:rsid w:val="0096197E"/>
    <w:rsid w:val="00961F10"/>
    <w:rsid w:val="00963426"/>
    <w:rsid w:val="009672F8"/>
    <w:rsid w:val="0097010B"/>
    <w:rsid w:val="0097144D"/>
    <w:rsid w:val="00972E08"/>
    <w:rsid w:val="0097322A"/>
    <w:rsid w:val="00973C3C"/>
    <w:rsid w:val="009836D7"/>
    <w:rsid w:val="00986611"/>
    <w:rsid w:val="0099135B"/>
    <w:rsid w:val="009A0C2B"/>
    <w:rsid w:val="009A22F0"/>
    <w:rsid w:val="009B14A1"/>
    <w:rsid w:val="009B1FB9"/>
    <w:rsid w:val="009B471C"/>
    <w:rsid w:val="009B5FB8"/>
    <w:rsid w:val="009C078E"/>
    <w:rsid w:val="009C3A28"/>
    <w:rsid w:val="009D7273"/>
    <w:rsid w:val="009E25DD"/>
    <w:rsid w:val="009F2BEF"/>
    <w:rsid w:val="009F4FB4"/>
    <w:rsid w:val="009F623E"/>
    <w:rsid w:val="009F6FAB"/>
    <w:rsid w:val="00A010EB"/>
    <w:rsid w:val="00A05B5A"/>
    <w:rsid w:val="00A10C4A"/>
    <w:rsid w:val="00A1136F"/>
    <w:rsid w:val="00A16206"/>
    <w:rsid w:val="00A25B9B"/>
    <w:rsid w:val="00A26DB0"/>
    <w:rsid w:val="00A3378B"/>
    <w:rsid w:val="00A410BC"/>
    <w:rsid w:val="00A519FD"/>
    <w:rsid w:val="00A70092"/>
    <w:rsid w:val="00A72289"/>
    <w:rsid w:val="00A74D4C"/>
    <w:rsid w:val="00A81B5D"/>
    <w:rsid w:val="00A86112"/>
    <w:rsid w:val="00A95E8D"/>
    <w:rsid w:val="00A96CFF"/>
    <w:rsid w:val="00AB0578"/>
    <w:rsid w:val="00AB0629"/>
    <w:rsid w:val="00AB41FB"/>
    <w:rsid w:val="00AC09BB"/>
    <w:rsid w:val="00AD3564"/>
    <w:rsid w:val="00AE0670"/>
    <w:rsid w:val="00AE38E2"/>
    <w:rsid w:val="00AE55C0"/>
    <w:rsid w:val="00AE75B7"/>
    <w:rsid w:val="00AE75C3"/>
    <w:rsid w:val="00B02EEC"/>
    <w:rsid w:val="00B06158"/>
    <w:rsid w:val="00B07195"/>
    <w:rsid w:val="00B13877"/>
    <w:rsid w:val="00B15E26"/>
    <w:rsid w:val="00B20422"/>
    <w:rsid w:val="00B26B53"/>
    <w:rsid w:val="00B31897"/>
    <w:rsid w:val="00B34EE5"/>
    <w:rsid w:val="00B377AD"/>
    <w:rsid w:val="00B40E49"/>
    <w:rsid w:val="00B413DD"/>
    <w:rsid w:val="00B42FDA"/>
    <w:rsid w:val="00B4506A"/>
    <w:rsid w:val="00B47034"/>
    <w:rsid w:val="00B53D7E"/>
    <w:rsid w:val="00B54F0A"/>
    <w:rsid w:val="00B56802"/>
    <w:rsid w:val="00B62F7F"/>
    <w:rsid w:val="00B62F89"/>
    <w:rsid w:val="00B637DB"/>
    <w:rsid w:val="00B66825"/>
    <w:rsid w:val="00B762C9"/>
    <w:rsid w:val="00B81299"/>
    <w:rsid w:val="00B8318F"/>
    <w:rsid w:val="00B84A0E"/>
    <w:rsid w:val="00B908F6"/>
    <w:rsid w:val="00B966E0"/>
    <w:rsid w:val="00B979EE"/>
    <w:rsid w:val="00BA34BA"/>
    <w:rsid w:val="00BA4E5A"/>
    <w:rsid w:val="00BA7C91"/>
    <w:rsid w:val="00BB46AD"/>
    <w:rsid w:val="00BC4412"/>
    <w:rsid w:val="00BC56D6"/>
    <w:rsid w:val="00BD02B2"/>
    <w:rsid w:val="00BD1C3B"/>
    <w:rsid w:val="00BD4160"/>
    <w:rsid w:val="00BD4E8C"/>
    <w:rsid w:val="00BD6B62"/>
    <w:rsid w:val="00BD7386"/>
    <w:rsid w:val="00BE5B95"/>
    <w:rsid w:val="00BF39E3"/>
    <w:rsid w:val="00BF6F7B"/>
    <w:rsid w:val="00C01DE3"/>
    <w:rsid w:val="00C03316"/>
    <w:rsid w:val="00C10F73"/>
    <w:rsid w:val="00C20850"/>
    <w:rsid w:val="00C20C33"/>
    <w:rsid w:val="00C2163D"/>
    <w:rsid w:val="00C277A2"/>
    <w:rsid w:val="00C324F0"/>
    <w:rsid w:val="00C339BD"/>
    <w:rsid w:val="00C355FF"/>
    <w:rsid w:val="00C36522"/>
    <w:rsid w:val="00C40E7B"/>
    <w:rsid w:val="00C42869"/>
    <w:rsid w:val="00C43A20"/>
    <w:rsid w:val="00C45A71"/>
    <w:rsid w:val="00C512D5"/>
    <w:rsid w:val="00C51D47"/>
    <w:rsid w:val="00C56453"/>
    <w:rsid w:val="00C63970"/>
    <w:rsid w:val="00C70E48"/>
    <w:rsid w:val="00C711C6"/>
    <w:rsid w:val="00C7256A"/>
    <w:rsid w:val="00C752B3"/>
    <w:rsid w:val="00C76A8B"/>
    <w:rsid w:val="00C76B89"/>
    <w:rsid w:val="00C81EBB"/>
    <w:rsid w:val="00C84012"/>
    <w:rsid w:val="00C93E8E"/>
    <w:rsid w:val="00CA3159"/>
    <w:rsid w:val="00CA459E"/>
    <w:rsid w:val="00CA694C"/>
    <w:rsid w:val="00CB17EA"/>
    <w:rsid w:val="00CB72AE"/>
    <w:rsid w:val="00CC267F"/>
    <w:rsid w:val="00CC78A3"/>
    <w:rsid w:val="00CC7DDF"/>
    <w:rsid w:val="00CD1597"/>
    <w:rsid w:val="00CD4C60"/>
    <w:rsid w:val="00CE25BB"/>
    <w:rsid w:val="00CE4D99"/>
    <w:rsid w:val="00CE6674"/>
    <w:rsid w:val="00CF128B"/>
    <w:rsid w:val="00CF26F2"/>
    <w:rsid w:val="00D04E52"/>
    <w:rsid w:val="00D11C12"/>
    <w:rsid w:val="00D215CA"/>
    <w:rsid w:val="00D23049"/>
    <w:rsid w:val="00D248E0"/>
    <w:rsid w:val="00D2624C"/>
    <w:rsid w:val="00D3273B"/>
    <w:rsid w:val="00D517C8"/>
    <w:rsid w:val="00D56DE6"/>
    <w:rsid w:val="00D60961"/>
    <w:rsid w:val="00D60E91"/>
    <w:rsid w:val="00D62BCC"/>
    <w:rsid w:val="00D700C4"/>
    <w:rsid w:val="00D701F6"/>
    <w:rsid w:val="00D70717"/>
    <w:rsid w:val="00D723ED"/>
    <w:rsid w:val="00D7654E"/>
    <w:rsid w:val="00D82104"/>
    <w:rsid w:val="00D909E2"/>
    <w:rsid w:val="00D94A6F"/>
    <w:rsid w:val="00D97899"/>
    <w:rsid w:val="00DA05F7"/>
    <w:rsid w:val="00DA454E"/>
    <w:rsid w:val="00DA4A3C"/>
    <w:rsid w:val="00DA5BAC"/>
    <w:rsid w:val="00DA6FC5"/>
    <w:rsid w:val="00DA7AA6"/>
    <w:rsid w:val="00DB0B87"/>
    <w:rsid w:val="00DC0B65"/>
    <w:rsid w:val="00DC15ED"/>
    <w:rsid w:val="00DD1E65"/>
    <w:rsid w:val="00DD6F48"/>
    <w:rsid w:val="00DE7E25"/>
    <w:rsid w:val="00DF5C16"/>
    <w:rsid w:val="00DF5F60"/>
    <w:rsid w:val="00E01566"/>
    <w:rsid w:val="00E139CF"/>
    <w:rsid w:val="00E2058F"/>
    <w:rsid w:val="00E20BB1"/>
    <w:rsid w:val="00E23652"/>
    <w:rsid w:val="00E239F6"/>
    <w:rsid w:val="00E263C9"/>
    <w:rsid w:val="00E267D8"/>
    <w:rsid w:val="00E30E33"/>
    <w:rsid w:val="00E31EFE"/>
    <w:rsid w:val="00E3439D"/>
    <w:rsid w:val="00E372F8"/>
    <w:rsid w:val="00E378BB"/>
    <w:rsid w:val="00E37AA6"/>
    <w:rsid w:val="00E504E8"/>
    <w:rsid w:val="00E530F7"/>
    <w:rsid w:val="00E564F6"/>
    <w:rsid w:val="00E60F03"/>
    <w:rsid w:val="00E65F6A"/>
    <w:rsid w:val="00E70348"/>
    <w:rsid w:val="00E731CF"/>
    <w:rsid w:val="00E81BD2"/>
    <w:rsid w:val="00E87DA5"/>
    <w:rsid w:val="00E9245C"/>
    <w:rsid w:val="00E95210"/>
    <w:rsid w:val="00E97A6D"/>
    <w:rsid w:val="00EA3F2B"/>
    <w:rsid w:val="00EA62CA"/>
    <w:rsid w:val="00EB0024"/>
    <w:rsid w:val="00ED5528"/>
    <w:rsid w:val="00EE310A"/>
    <w:rsid w:val="00EE49C0"/>
    <w:rsid w:val="00EE6F29"/>
    <w:rsid w:val="00EF4F13"/>
    <w:rsid w:val="00EF5F4E"/>
    <w:rsid w:val="00EF651A"/>
    <w:rsid w:val="00EF70F7"/>
    <w:rsid w:val="00F0143B"/>
    <w:rsid w:val="00F0262D"/>
    <w:rsid w:val="00F03252"/>
    <w:rsid w:val="00F03FE3"/>
    <w:rsid w:val="00F040CF"/>
    <w:rsid w:val="00F044DB"/>
    <w:rsid w:val="00F06ABB"/>
    <w:rsid w:val="00F1373B"/>
    <w:rsid w:val="00F20822"/>
    <w:rsid w:val="00F33A35"/>
    <w:rsid w:val="00F34742"/>
    <w:rsid w:val="00F34A14"/>
    <w:rsid w:val="00F36C35"/>
    <w:rsid w:val="00F36E8C"/>
    <w:rsid w:val="00F4090B"/>
    <w:rsid w:val="00F50922"/>
    <w:rsid w:val="00F52A92"/>
    <w:rsid w:val="00F53972"/>
    <w:rsid w:val="00F724E5"/>
    <w:rsid w:val="00F7252F"/>
    <w:rsid w:val="00F74517"/>
    <w:rsid w:val="00F75DDB"/>
    <w:rsid w:val="00F8041F"/>
    <w:rsid w:val="00F864C4"/>
    <w:rsid w:val="00F95754"/>
    <w:rsid w:val="00F95E28"/>
    <w:rsid w:val="00F96E88"/>
    <w:rsid w:val="00F97917"/>
    <w:rsid w:val="00F97B22"/>
    <w:rsid w:val="00FA1A6F"/>
    <w:rsid w:val="00FA47B9"/>
    <w:rsid w:val="00FA5A69"/>
    <w:rsid w:val="00FC56A2"/>
    <w:rsid w:val="00FD2DA7"/>
    <w:rsid w:val="00FD3E34"/>
    <w:rsid w:val="00FD7CEA"/>
    <w:rsid w:val="00FE2543"/>
    <w:rsid w:val="00FE5C19"/>
    <w:rsid w:val="00FE641C"/>
    <w:rsid w:val="00FE7B4C"/>
    <w:rsid w:val="00FF5E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644576"/>
  <w15:chartTrackingRefBased/>
  <w15:docId w15:val="{1EDEFB8B-2BFD-4292-91D4-3D7AE6345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7A7E"/>
  </w:style>
  <w:style w:type="paragraph" w:styleId="Heading1">
    <w:name w:val="heading 1"/>
    <w:basedOn w:val="Normal"/>
    <w:next w:val="Normal"/>
    <w:link w:val="Heading1Char"/>
    <w:uiPriority w:val="9"/>
    <w:qFormat/>
    <w:rsid w:val="00DD6F48"/>
    <w:pPr>
      <w:keepNext/>
      <w:keepLines/>
      <w:spacing w:before="240" w:after="0"/>
      <w:outlineLvl w:val="0"/>
    </w:pPr>
    <w:rPr>
      <w:rFonts w:ascii="Segoe UI Semibold" w:eastAsiaTheme="majorEastAsia" w:hAnsi="Segoe UI Semibold"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DD6F48"/>
    <w:pPr>
      <w:keepNext/>
      <w:keepLines/>
      <w:spacing w:before="40" w:after="0"/>
      <w:outlineLvl w:val="1"/>
    </w:pPr>
    <w:rPr>
      <w:rFonts w:ascii="Segoe UI" w:eastAsiaTheme="majorEastAsia" w:hAnsi="Segoe U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A96C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443F"/>
    <w:rPr>
      <w:color w:val="0563C1" w:themeColor="hyperlink"/>
      <w:u w:val="single"/>
    </w:rPr>
  </w:style>
  <w:style w:type="character" w:styleId="UnresolvedMention">
    <w:name w:val="Unresolved Mention"/>
    <w:basedOn w:val="DefaultParagraphFont"/>
    <w:uiPriority w:val="99"/>
    <w:semiHidden/>
    <w:unhideWhenUsed/>
    <w:rsid w:val="008B443F"/>
    <w:rPr>
      <w:color w:val="605E5C"/>
      <w:shd w:val="clear" w:color="auto" w:fill="E1DFDD"/>
    </w:rPr>
  </w:style>
  <w:style w:type="paragraph" w:styleId="Header">
    <w:name w:val="header"/>
    <w:basedOn w:val="Normal"/>
    <w:link w:val="HeaderChar"/>
    <w:uiPriority w:val="99"/>
    <w:unhideWhenUsed/>
    <w:rsid w:val="002C5A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A0F"/>
  </w:style>
  <w:style w:type="paragraph" w:styleId="Footer">
    <w:name w:val="footer"/>
    <w:basedOn w:val="Normal"/>
    <w:link w:val="FooterChar"/>
    <w:uiPriority w:val="99"/>
    <w:unhideWhenUsed/>
    <w:rsid w:val="002C5A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A0F"/>
  </w:style>
  <w:style w:type="character" w:customStyle="1" w:styleId="Heading1Char">
    <w:name w:val="Heading 1 Char"/>
    <w:basedOn w:val="DefaultParagraphFont"/>
    <w:link w:val="Heading1"/>
    <w:uiPriority w:val="9"/>
    <w:rsid w:val="00DD6F48"/>
    <w:rPr>
      <w:rFonts w:ascii="Segoe UI Semibold" w:eastAsiaTheme="majorEastAsia" w:hAnsi="Segoe UI Semibold" w:cstheme="majorBidi"/>
      <w:b/>
      <w:color w:val="2F5496" w:themeColor="accent1" w:themeShade="BF"/>
      <w:sz w:val="32"/>
      <w:szCs w:val="32"/>
    </w:rPr>
  </w:style>
  <w:style w:type="character" w:customStyle="1" w:styleId="Heading2Char">
    <w:name w:val="Heading 2 Char"/>
    <w:basedOn w:val="DefaultParagraphFont"/>
    <w:link w:val="Heading2"/>
    <w:uiPriority w:val="9"/>
    <w:rsid w:val="00DD6F48"/>
    <w:rPr>
      <w:rFonts w:ascii="Segoe UI" w:eastAsiaTheme="majorEastAsia" w:hAnsi="Segoe UI" w:cstheme="majorBidi"/>
      <w:b/>
      <w:color w:val="2F5496" w:themeColor="accent1" w:themeShade="BF"/>
      <w:sz w:val="26"/>
      <w:szCs w:val="26"/>
    </w:rPr>
  </w:style>
  <w:style w:type="paragraph" w:styleId="ListParagraph">
    <w:name w:val="List Paragraph"/>
    <w:basedOn w:val="Normal"/>
    <w:uiPriority w:val="34"/>
    <w:qFormat/>
    <w:rsid w:val="007E6173"/>
    <w:pPr>
      <w:ind w:left="720"/>
      <w:contextualSpacing/>
    </w:pPr>
  </w:style>
  <w:style w:type="table" w:styleId="TableGrid">
    <w:name w:val="Table Grid"/>
    <w:basedOn w:val="TableNormal"/>
    <w:uiPriority w:val="39"/>
    <w:rsid w:val="00F03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124DF9"/>
    <w:pPr>
      <w:tabs>
        <w:tab w:val="left" w:pos="360"/>
      </w:tabs>
      <w:spacing w:after="60" w:line="264" w:lineRule="auto"/>
    </w:pPr>
    <w:rPr>
      <w:rFonts w:ascii="Consolas" w:hAnsi="Consolas"/>
      <w:color w:val="FFFFFF" w:themeColor="background1"/>
      <w:sz w:val="20"/>
    </w:rPr>
  </w:style>
  <w:style w:type="character" w:customStyle="1" w:styleId="CodeChar">
    <w:name w:val="Code Char"/>
    <w:basedOn w:val="DefaultParagraphFont"/>
    <w:link w:val="Code"/>
    <w:rsid w:val="00124DF9"/>
    <w:rPr>
      <w:rFonts w:ascii="Consolas" w:hAnsi="Consolas"/>
      <w:color w:val="FFFFFF" w:themeColor="background1"/>
      <w:sz w:val="20"/>
    </w:rPr>
  </w:style>
  <w:style w:type="character" w:customStyle="1" w:styleId="Heading3Char">
    <w:name w:val="Heading 3 Char"/>
    <w:basedOn w:val="DefaultParagraphFont"/>
    <w:link w:val="Heading3"/>
    <w:uiPriority w:val="9"/>
    <w:rsid w:val="00A96CFF"/>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FA47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47B9"/>
    <w:rPr>
      <w:rFonts w:ascii="Segoe UI" w:hAnsi="Segoe UI" w:cs="Segoe UI"/>
      <w:sz w:val="18"/>
      <w:szCs w:val="18"/>
    </w:rPr>
  </w:style>
  <w:style w:type="table" w:styleId="GridTable1Light">
    <w:name w:val="Grid Table 1 Light"/>
    <w:basedOn w:val="TableNormal"/>
    <w:uiPriority w:val="46"/>
    <w:rsid w:val="00B84A0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A95E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481491">
      <w:bodyDiv w:val="1"/>
      <w:marLeft w:val="0"/>
      <w:marRight w:val="0"/>
      <w:marTop w:val="0"/>
      <w:marBottom w:val="0"/>
      <w:divBdr>
        <w:top w:val="none" w:sz="0" w:space="0" w:color="auto"/>
        <w:left w:val="none" w:sz="0" w:space="0" w:color="auto"/>
        <w:bottom w:val="none" w:sz="0" w:space="0" w:color="auto"/>
        <w:right w:val="none" w:sz="0" w:space="0" w:color="auto"/>
      </w:divBdr>
    </w:div>
    <w:div w:id="623080578">
      <w:bodyDiv w:val="1"/>
      <w:marLeft w:val="0"/>
      <w:marRight w:val="0"/>
      <w:marTop w:val="0"/>
      <w:marBottom w:val="0"/>
      <w:divBdr>
        <w:top w:val="none" w:sz="0" w:space="0" w:color="auto"/>
        <w:left w:val="none" w:sz="0" w:space="0" w:color="auto"/>
        <w:bottom w:val="none" w:sz="0" w:space="0" w:color="auto"/>
        <w:right w:val="none" w:sz="0" w:space="0" w:color="auto"/>
      </w:divBdr>
    </w:div>
    <w:div w:id="711425758">
      <w:bodyDiv w:val="1"/>
      <w:marLeft w:val="0"/>
      <w:marRight w:val="0"/>
      <w:marTop w:val="0"/>
      <w:marBottom w:val="0"/>
      <w:divBdr>
        <w:top w:val="none" w:sz="0" w:space="0" w:color="auto"/>
        <w:left w:val="none" w:sz="0" w:space="0" w:color="auto"/>
        <w:bottom w:val="none" w:sz="0" w:space="0" w:color="auto"/>
        <w:right w:val="none" w:sz="0" w:space="0" w:color="auto"/>
      </w:divBdr>
    </w:div>
    <w:div w:id="890573401">
      <w:bodyDiv w:val="1"/>
      <w:marLeft w:val="0"/>
      <w:marRight w:val="0"/>
      <w:marTop w:val="0"/>
      <w:marBottom w:val="0"/>
      <w:divBdr>
        <w:top w:val="none" w:sz="0" w:space="0" w:color="auto"/>
        <w:left w:val="none" w:sz="0" w:space="0" w:color="auto"/>
        <w:bottom w:val="none" w:sz="0" w:space="0" w:color="auto"/>
        <w:right w:val="none" w:sz="0" w:space="0" w:color="auto"/>
      </w:divBdr>
    </w:div>
    <w:div w:id="1270896186">
      <w:bodyDiv w:val="1"/>
      <w:marLeft w:val="0"/>
      <w:marRight w:val="0"/>
      <w:marTop w:val="0"/>
      <w:marBottom w:val="0"/>
      <w:divBdr>
        <w:top w:val="none" w:sz="0" w:space="0" w:color="auto"/>
        <w:left w:val="none" w:sz="0" w:space="0" w:color="auto"/>
        <w:bottom w:val="none" w:sz="0" w:space="0" w:color="auto"/>
        <w:right w:val="none" w:sz="0" w:space="0" w:color="auto"/>
      </w:divBdr>
    </w:div>
    <w:div w:id="1437866556">
      <w:bodyDiv w:val="1"/>
      <w:marLeft w:val="0"/>
      <w:marRight w:val="0"/>
      <w:marTop w:val="0"/>
      <w:marBottom w:val="0"/>
      <w:divBdr>
        <w:top w:val="none" w:sz="0" w:space="0" w:color="auto"/>
        <w:left w:val="none" w:sz="0" w:space="0" w:color="auto"/>
        <w:bottom w:val="none" w:sz="0" w:space="0" w:color="auto"/>
        <w:right w:val="none" w:sz="0" w:space="0" w:color="auto"/>
      </w:divBdr>
    </w:div>
    <w:div w:id="1516262338">
      <w:bodyDiv w:val="1"/>
      <w:marLeft w:val="0"/>
      <w:marRight w:val="0"/>
      <w:marTop w:val="0"/>
      <w:marBottom w:val="0"/>
      <w:divBdr>
        <w:top w:val="none" w:sz="0" w:space="0" w:color="auto"/>
        <w:left w:val="none" w:sz="0" w:space="0" w:color="auto"/>
        <w:bottom w:val="none" w:sz="0" w:space="0" w:color="auto"/>
        <w:right w:val="none" w:sz="0" w:space="0" w:color="auto"/>
      </w:divBdr>
    </w:div>
    <w:div w:id="1931155405">
      <w:bodyDiv w:val="1"/>
      <w:marLeft w:val="0"/>
      <w:marRight w:val="0"/>
      <w:marTop w:val="0"/>
      <w:marBottom w:val="0"/>
      <w:divBdr>
        <w:top w:val="none" w:sz="0" w:space="0" w:color="auto"/>
        <w:left w:val="none" w:sz="0" w:space="0" w:color="auto"/>
        <w:bottom w:val="none" w:sz="0" w:space="0" w:color="auto"/>
        <w:right w:val="none" w:sz="0" w:space="0" w:color="auto"/>
      </w:divBdr>
    </w:div>
    <w:div w:id="2063098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ka.ms/ThingsYouShouldKnow/AppServiceSSH"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ka.ms/ThingsYouShouldKnow/Linux"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header3.xml.rels><?xml version="1.0" encoding="UTF-8" standalone="yes"?>
<Relationships xmlns="http://schemas.openxmlformats.org/package/2006/relationships"><Relationship Id="rId3" Type="http://schemas.openxmlformats.org/officeDocument/2006/relationships/hyperlink" Target="http://commons.wikimedia.org/wiki/File:Computer_Keyboard_MOD_45155531.jpg" TargetMode="External"/><Relationship Id="rId2" Type="http://schemas.microsoft.com/office/2007/relationships/hdphoto" Target="media/hdphoto1.wdp"/><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che\Documents\Custom%20Office%20Templates\Boot%20Camp%20-%20Instructor%20Guid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547EA8-6CBC-482F-9C42-CD16F0CF3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Boot Camp - Instructor Guide.dotx</Template>
  <TotalTime>269</TotalTime>
  <Pages>12</Pages>
  <Words>2675</Words>
  <Characters>15252</Characters>
  <Application>Microsoft Office Word</Application>
  <DocSecurity>0</DocSecurity>
  <Lines>127</Lines>
  <Paragraphs>35</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Module 5 - Web Apps and Linux</vt:lpstr>
      <vt:lpstr>Module 5 - Web Apps and Linux</vt:lpstr>
      <vt:lpstr>    Prerequisites</vt:lpstr>
      <vt:lpstr>    Goal</vt:lpstr>
      <vt:lpstr>Hosting Web Apps on Linux</vt:lpstr>
      <vt:lpstr>    App Service on Linux</vt:lpstr>
      <vt:lpstr>    Web App for Containers</vt:lpstr>
      <vt:lpstr>Configuring Apps in Linux</vt:lpstr>
      <vt:lpstr>    App Service Storage - Web App for Containers Only</vt:lpstr>
      <vt:lpstr>    Installing from SSH - All Linux Apps</vt:lpstr>
      <vt:lpstr>    Deploying from Visual Studio - All Linux Apps</vt:lpstr>
      <vt:lpstr>    Increasing the Start Time Limit - Web App for Containers Only</vt:lpstr>
      <vt:lpstr>    Exposing Ports - Web App for Containers Only</vt:lpstr>
      <vt:lpstr>    SSL and Linux</vt:lpstr>
      <vt:lpstr>    Environment Variables</vt:lpstr>
      <vt:lpstr>Multi-Container Deployments</vt:lpstr>
      <vt:lpstr>    Docker Compose</vt:lpstr>
      <vt:lpstr/>
      <vt:lpstr/>
      <vt:lpstr/>
      <vt:lpstr>Docker Container Architecture</vt:lpstr>
      <vt:lpstr>KUDU Console</vt:lpstr>
      <vt:lpstr>    Bash console</vt:lpstr>
      <vt:lpstr>    SSH</vt:lpstr>
      <vt:lpstr>Lab: Connect to app container via a remote SSH client</vt:lpstr>
      <vt:lpstr>    Prerequisites</vt:lpstr>
    </vt:vector>
  </TitlesOfParts>
  <Company/>
  <LinksUpToDate>false</LinksUpToDate>
  <CharactersWithSpaces>17892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5 - Web Apps and Linux</dc:title>
  <dc:subject/>
  <dc:creator>kaushalp@microsoft.com;Jim Cheshire</dc:creator>
  <cp:keywords/>
  <dc:description/>
  <cp:lastModifiedBy>Jim Cheshire</cp:lastModifiedBy>
  <cp:revision>85</cp:revision>
  <dcterms:created xsi:type="dcterms:W3CDTF">2018-07-13T14:44:00Z</dcterms:created>
  <dcterms:modified xsi:type="dcterms:W3CDTF">2018-07-17T16:15:00Z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jamesche@microsoft.com</vt:lpwstr>
  </property>
  <property fmtid="{D5CDD505-2E9C-101B-9397-08002B2CF9AE}" pid="5" name="MSIP_Label_f42aa342-8706-4288-bd11-ebb85995028c_SetDate">
    <vt:lpwstr>2018-05-22T18:05:29.1053400Z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