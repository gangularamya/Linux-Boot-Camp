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087DB" w14:textId="1BEEE5E3" w:rsidR="007E6173" w:rsidRDefault="00F5392C" w:rsidP="00BF39E3">
      <w:pPr>
        <w:pStyle w:val="Heading1"/>
      </w:pPr>
      <w:r>
        <w:t>Module 4: Advanced Docker</w:t>
      </w:r>
    </w:p>
    <w:p w14:paraId="3A28A1A5" w14:textId="4921E948" w:rsidR="007E6173" w:rsidRPr="007E6173" w:rsidRDefault="00F5392C" w:rsidP="007E6173">
      <w:r>
        <w:t xml:space="preserve">This module builds on what you learned in Module 2. </w:t>
      </w:r>
      <w:r w:rsidR="00E056D3">
        <w:t xml:space="preserve">While most of what you'll do in this module isn't </w:t>
      </w:r>
      <w:r w:rsidR="00BF4977">
        <w:t>something you'll do when supporting</w:t>
      </w:r>
      <w:r w:rsidR="00E056D3">
        <w:t xml:space="preserve"> Azure App Service, it will help you to have a more thorough understanding of Docker</w:t>
      </w:r>
      <w:r w:rsidR="0082501C">
        <w:t xml:space="preserve"> and building Docker images.</w:t>
      </w:r>
    </w:p>
    <w:p w14:paraId="43CDFC8D" w14:textId="77777777" w:rsidR="007E6173" w:rsidRDefault="007E6173" w:rsidP="007E6173">
      <w:pPr>
        <w:pStyle w:val="Heading2"/>
      </w:pPr>
      <w:r>
        <w:t>Prerequisites</w:t>
      </w:r>
    </w:p>
    <w:p w14:paraId="505E7D3F" w14:textId="77777777" w:rsidR="007E6173" w:rsidRDefault="007E6173" w:rsidP="007E6173">
      <w:r>
        <w:t>The following prerequisites are necessary before participating in this Boot Camp.</w:t>
      </w:r>
    </w:p>
    <w:p w14:paraId="53F7B36D" w14:textId="049ACCBF" w:rsidR="007E6173" w:rsidRDefault="00F5392C" w:rsidP="00F5392C">
      <w:pPr>
        <w:pStyle w:val="ListParagraph"/>
        <w:numPr>
          <w:ilvl w:val="0"/>
          <w:numId w:val="1"/>
        </w:numPr>
      </w:pPr>
      <w:r>
        <w:t xml:space="preserve">A local Docker Community Edition (CE) install. You can find it at </w:t>
      </w:r>
      <w:r w:rsidRPr="00F5392C">
        <w:t>https://www.docker.com/community-edition</w:t>
      </w:r>
      <w:r>
        <w:t>.</w:t>
      </w:r>
    </w:p>
    <w:p w14:paraId="60AB38C2" w14:textId="333BBB18" w:rsidR="007E6173" w:rsidRDefault="00F5392C" w:rsidP="007E6173">
      <w:pPr>
        <w:pStyle w:val="ListParagraph"/>
        <w:numPr>
          <w:ilvl w:val="0"/>
          <w:numId w:val="1"/>
        </w:numPr>
      </w:pPr>
      <w:r>
        <w:t xml:space="preserve">A free GitHub </w:t>
      </w:r>
      <w:proofErr w:type="gramStart"/>
      <w:r>
        <w:t>account</w:t>
      </w:r>
      <w:proofErr w:type="gramEnd"/>
      <w:r>
        <w:t>.</w:t>
      </w:r>
    </w:p>
    <w:p w14:paraId="23AD545A" w14:textId="324DE8FB" w:rsidR="007E6173" w:rsidRDefault="00F5392C" w:rsidP="007E6173">
      <w:pPr>
        <w:pStyle w:val="ListParagraph"/>
        <w:numPr>
          <w:ilvl w:val="0"/>
          <w:numId w:val="1"/>
        </w:numPr>
      </w:pPr>
      <w:r>
        <w:t>A free Docker Hub account.</w:t>
      </w:r>
    </w:p>
    <w:p w14:paraId="4B89CD6C" w14:textId="77777777" w:rsidR="007E6173" w:rsidRDefault="007E6173" w:rsidP="007E6173">
      <w:pPr>
        <w:pStyle w:val="Heading2"/>
      </w:pPr>
      <w:r>
        <w:t>Goal</w:t>
      </w:r>
    </w:p>
    <w:p w14:paraId="009A8214" w14:textId="77777777" w:rsidR="007E6173" w:rsidRDefault="007E6173" w:rsidP="007E6173">
      <w:r>
        <w:t>After completing this Boot Camp, you will have achieved a Level 200 skill set in:</w:t>
      </w:r>
    </w:p>
    <w:p w14:paraId="3E9473F0" w14:textId="105FA0AC" w:rsidR="00F5392C" w:rsidRDefault="00F5392C" w:rsidP="00F5392C">
      <w:pPr>
        <w:pStyle w:val="ListParagraph"/>
        <w:numPr>
          <w:ilvl w:val="0"/>
          <w:numId w:val="2"/>
        </w:numPr>
      </w:pPr>
      <w:r>
        <w:t>Building Docker images from the command line, automated build, and Docker Commit.</w:t>
      </w:r>
    </w:p>
    <w:p w14:paraId="2879A970" w14:textId="79FAE05B" w:rsidR="007E6173" w:rsidRDefault="00F5392C" w:rsidP="007E6173">
      <w:pPr>
        <w:pStyle w:val="ListParagraph"/>
        <w:numPr>
          <w:ilvl w:val="0"/>
          <w:numId w:val="2"/>
        </w:numPr>
      </w:pPr>
      <w:r>
        <w:t xml:space="preserve">Using </w:t>
      </w:r>
      <w:proofErr w:type="spellStart"/>
      <w:r>
        <w:t>Dockerfiles</w:t>
      </w:r>
      <w:proofErr w:type="spellEnd"/>
      <w:r>
        <w:t xml:space="preserve"> </w:t>
      </w:r>
      <w:proofErr w:type="gramStart"/>
      <w:r>
        <w:t>and .</w:t>
      </w:r>
      <w:proofErr w:type="spellStart"/>
      <w:r>
        <w:t>dockerignore</w:t>
      </w:r>
      <w:proofErr w:type="spellEnd"/>
      <w:proofErr w:type="gramEnd"/>
      <w:r>
        <w:t xml:space="preserve"> to automate tasks while building a Docker image.</w:t>
      </w:r>
    </w:p>
    <w:p w14:paraId="3B96361B" w14:textId="62BFB762" w:rsidR="00F5392C" w:rsidRDefault="00FF54ED" w:rsidP="007E6173">
      <w:pPr>
        <w:pStyle w:val="ListParagraph"/>
        <w:numPr>
          <w:ilvl w:val="0"/>
          <w:numId w:val="2"/>
        </w:numPr>
      </w:pPr>
      <w:r>
        <w:t>Understanding Kubernetes and Docker Compose multi-container deployments.</w:t>
      </w:r>
    </w:p>
    <w:p w14:paraId="043B854B" w14:textId="77777777" w:rsidR="00323C0A" w:rsidRDefault="00323C0A">
      <w:pPr>
        <w:rPr>
          <w:rFonts w:ascii="Segoe UI Semibold" w:eastAsiaTheme="majorEastAsia" w:hAnsi="Segoe UI Semibold" w:cstheme="majorBidi"/>
          <w:b/>
          <w:color w:val="2F5496" w:themeColor="accent1" w:themeShade="BF"/>
          <w:sz w:val="32"/>
          <w:szCs w:val="32"/>
        </w:rPr>
      </w:pPr>
      <w:r>
        <w:br w:type="page"/>
      </w:r>
    </w:p>
    <w:p w14:paraId="14FDE7B3" w14:textId="50A27A52" w:rsidR="00FF54ED" w:rsidRDefault="00CB1E0A" w:rsidP="00FF54ED">
      <w:pPr>
        <w:pStyle w:val="Heading1"/>
      </w:pPr>
      <w:r>
        <w:lastRenderedPageBreak/>
        <w:t>Docker Images</w:t>
      </w:r>
    </w:p>
    <w:p w14:paraId="3594A55B" w14:textId="77777777" w:rsidR="00D06262" w:rsidRDefault="002356D7" w:rsidP="00FF54ED">
      <w:r>
        <w:t>Before you can start a Docker container, you need a Docker image. There are</w:t>
      </w:r>
      <w:r w:rsidR="00D06262">
        <w:t xml:space="preserve"> a few different ways to create a Docker image. </w:t>
      </w:r>
    </w:p>
    <w:p w14:paraId="7DDFDC67" w14:textId="77777777" w:rsidR="008A4D3A" w:rsidRDefault="00D06262" w:rsidP="00D06262">
      <w:pPr>
        <w:pStyle w:val="ListParagraph"/>
        <w:numPr>
          <w:ilvl w:val="0"/>
          <w:numId w:val="3"/>
        </w:numPr>
      </w:pPr>
      <w:r>
        <w:t xml:space="preserve">You can use </w:t>
      </w:r>
      <w:r w:rsidR="008A4D3A" w:rsidRPr="008A4D3A">
        <w:rPr>
          <w:rFonts w:ascii="Consolas" w:hAnsi="Consolas"/>
        </w:rPr>
        <w:t>docker build</w:t>
      </w:r>
      <w:r w:rsidR="008A4D3A">
        <w:t xml:space="preserve"> to create an image using a </w:t>
      </w:r>
      <w:proofErr w:type="spellStart"/>
      <w:r w:rsidR="008A4D3A">
        <w:rPr>
          <w:i/>
        </w:rPr>
        <w:t>Dockerfile</w:t>
      </w:r>
      <w:proofErr w:type="spellEnd"/>
      <w:r w:rsidR="008A4D3A">
        <w:t>.</w:t>
      </w:r>
    </w:p>
    <w:p w14:paraId="7D922C2A" w14:textId="77777777" w:rsidR="00D93D53" w:rsidRDefault="008A4D3A" w:rsidP="00D06262">
      <w:pPr>
        <w:pStyle w:val="ListParagraph"/>
        <w:numPr>
          <w:ilvl w:val="0"/>
          <w:numId w:val="3"/>
        </w:numPr>
      </w:pPr>
      <w:r>
        <w:t xml:space="preserve">You can use </w:t>
      </w:r>
      <w:r w:rsidRPr="00D93D53">
        <w:rPr>
          <w:rFonts w:ascii="Consolas" w:hAnsi="Consolas"/>
        </w:rPr>
        <w:t>docker commit</w:t>
      </w:r>
      <w:r>
        <w:t xml:space="preserve"> to create an image </w:t>
      </w:r>
      <w:r w:rsidR="00D93D53">
        <w:t xml:space="preserve">from changes you've made to an existing Docker container. </w:t>
      </w:r>
    </w:p>
    <w:p w14:paraId="10FCC2FC" w14:textId="77777777" w:rsidR="00D93D53" w:rsidRDefault="00D93D53" w:rsidP="00D06262">
      <w:pPr>
        <w:pStyle w:val="ListParagraph"/>
        <w:numPr>
          <w:ilvl w:val="0"/>
          <w:numId w:val="3"/>
        </w:numPr>
      </w:pPr>
      <w:r>
        <w:t>You can use the automated build features in Docker Hub to create an image when you push changes from a source code repository.</w:t>
      </w:r>
    </w:p>
    <w:p w14:paraId="7F535079" w14:textId="72085416" w:rsidR="00D93D53" w:rsidRDefault="00D93D53" w:rsidP="00D93D53">
      <w:r>
        <w:t>In this module, we'll cover all these techniques.</w:t>
      </w:r>
    </w:p>
    <w:p w14:paraId="1C8DA1B8" w14:textId="7B2793DF" w:rsidR="00212608" w:rsidRDefault="00CB1E0A" w:rsidP="00CB1E0A">
      <w:pPr>
        <w:pStyle w:val="Heading1"/>
      </w:pPr>
      <w:r>
        <w:t xml:space="preserve">Creating an Image </w:t>
      </w:r>
      <w:r w:rsidR="00212608">
        <w:t xml:space="preserve">Using </w:t>
      </w:r>
      <w:r w:rsidR="00C207C0" w:rsidRPr="00C207C0">
        <w:rPr>
          <w:rFonts w:ascii="Consolas" w:hAnsi="Consolas"/>
        </w:rPr>
        <w:t>docker build</w:t>
      </w:r>
    </w:p>
    <w:p w14:paraId="07EB9DDF" w14:textId="572B448A" w:rsidR="00AB0629" w:rsidRDefault="00C207C0" w:rsidP="00212608">
      <w:r>
        <w:t xml:space="preserve">When you create a Docker image using </w:t>
      </w:r>
      <w:r w:rsidRPr="00C207C0">
        <w:rPr>
          <w:rFonts w:ascii="Consolas" w:hAnsi="Consolas"/>
        </w:rPr>
        <w:t>docker build</w:t>
      </w:r>
      <w:r>
        <w:t xml:space="preserve">, </w:t>
      </w:r>
      <w:r w:rsidR="00E45157">
        <w:t xml:space="preserve">you provide Docker with a </w:t>
      </w:r>
      <w:proofErr w:type="spellStart"/>
      <w:r w:rsidR="00E45157">
        <w:rPr>
          <w:i/>
        </w:rPr>
        <w:t>Dockerfile</w:t>
      </w:r>
      <w:proofErr w:type="spellEnd"/>
      <w:r w:rsidR="00E45157">
        <w:t xml:space="preserve"> and a </w:t>
      </w:r>
      <w:r w:rsidR="00E45157" w:rsidRPr="00C56534">
        <w:t>build</w:t>
      </w:r>
      <w:r w:rsidR="00E45157">
        <w:rPr>
          <w:i/>
        </w:rPr>
        <w:t xml:space="preserve"> context</w:t>
      </w:r>
      <w:r w:rsidR="00E45157">
        <w:t xml:space="preserve">. A </w:t>
      </w:r>
      <w:proofErr w:type="spellStart"/>
      <w:r w:rsidR="00E45157">
        <w:t>Dockerfile</w:t>
      </w:r>
      <w:proofErr w:type="spellEnd"/>
      <w:r w:rsidR="00E45157">
        <w:t xml:space="preserve"> is a text file that tells Docker how to build the image. The context </w:t>
      </w:r>
      <w:r w:rsidR="00C56534">
        <w:t xml:space="preserve">is one or more files located at a path or a URL.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B9443C" w14:paraId="33012898" w14:textId="77777777" w:rsidTr="00C1454E">
        <w:tc>
          <w:tcPr>
            <w:tcW w:w="895" w:type="dxa"/>
            <w:shd w:val="clear" w:color="auto" w:fill="8EAADB" w:themeFill="accent1" w:themeFillTint="99"/>
          </w:tcPr>
          <w:p w14:paraId="12D299CD" w14:textId="77777777" w:rsidR="00B9443C" w:rsidRDefault="00B9443C" w:rsidP="007B3D2F">
            <w:r>
              <w:rPr>
                <w:noProof/>
              </w:rPr>
              <w:drawing>
                <wp:anchor distT="0" distB="0" distL="114300" distR="114300" simplePos="0" relativeHeight="251661312" behindDoc="0" locked="0" layoutInCell="1" allowOverlap="1" wp14:anchorId="4E7F0EE8" wp14:editId="55F4B8AF">
                  <wp:simplePos x="0" y="0"/>
                  <wp:positionH relativeFrom="column">
                    <wp:posOffset>-1905</wp:posOffset>
                  </wp:positionH>
                  <wp:positionV relativeFrom="paragraph">
                    <wp:posOffset>39370</wp:posOffset>
                  </wp:positionV>
                  <wp:extent cx="437092" cy="444500"/>
                  <wp:effectExtent l="0" t="0" r="1270" b="0"/>
                  <wp:wrapNone/>
                  <wp:docPr id="10" name="Picture 10" descr="C:\Users\james\AppData\Local\Temp\SNAGHTML310f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Temp\SNAGHTML310f3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092" cy="444500"/>
                          </a:xfrm>
                          <a:prstGeom prst="rect">
                            <a:avLst/>
                          </a:prstGeom>
                          <a:noFill/>
                          <a:ln>
                            <a:noFill/>
                          </a:ln>
                        </pic:spPr>
                      </pic:pic>
                    </a:graphicData>
                  </a:graphic>
                </wp:anchor>
              </w:drawing>
            </w:r>
          </w:p>
        </w:tc>
        <w:tc>
          <w:tcPr>
            <w:tcW w:w="8455" w:type="dxa"/>
            <w:shd w:val="clear" w:color="auto" w:fill="8EAADB" w:themeFill="accent1" w:themeFillTint="99"/>
          </w:tcPr>
          <w:p w14:paraId="346319D3" w14:textId="77777777" w:rsidR="00B9443C" w:rsidRDefault="00B9443C" w:rsidP="007B3D2F"/>
          <w:p w14:paraId="06E2065F" w14:textId="1FA7DE6D" w:rsidR="00B9443C" w:rsidRPr="00B9443C" w:rsidRDefault="00B9443C" w:rsidP="00CD1961">
            <w:r>
              <w:t xml:space="preserve">See </w:t>
            </w:r>
            <w:proofErr w:type="gramStart"/>
            <w:r>
              <w:rPr>
                <w:b/>
              </w:rPr>
              <w:t>The</w:t>
            </w:r>
            <w:proofErr w:type="gramEnd"/>
            <w:r>
              <w:rPr>
                <w:b/>
              </w:rPr>
              <w:t xml:space="preserve"> </w:t>
            </w:r>
            <w:proofErr w:type="spellStart"/>
            <w:r>
              <w:rPr>
                <w:b/>
              </w:rPr>
              <w:t>Dockerfile</w:t>
            </w:r>
            <w:proofErr w:type="spellEnd"/>
            <w:r>
              <w:t xml:space="preserve"> later in this module for details on what is contained in a </w:t>
            </w:r>
            <w:proofErr w:type="spellStart"/>
            <w:r>
              <w:t>Dockerfile</w:t>
            </w:r>
            <w:proofErr w:type="spellEnd"/>
            <w:r>
              <w:t>.</w:t>
            </w:r>
          </w:p>
          <w:p w14:paraId="281B1BAB" w14:textId="77777777" w:rsidR="00B9443C" w:rsidRPr="00C1454E" w:rsidRDefault="00B9443C" w:rsidP="00CD1961"/>
        </w:tc>
      </w:tr>
    </w:tbl>
    <w:p w14:paraId="31F140D8" w14:textId="77777777" w:rsidR="00B9443C" w:rsidRDefault="00B9443C" w:rsidP="00212608"/>
    <w:p w14:paraId="42C79875" w14:textId="2D902CCF" w:rsidR="008B43AF" w:rsidRDefault="008B43AF" w:rsidP="00212608">
      <w:r>
        <w:t>The path can point to a specific directory, but it can also simply be</w:t>
      </w:r>
      <w:r w:rsidR="003912CB">
        <w:t xml:space="preserve"> a period. When using a period as the path, the context will consist of all the files in the current directory and its subdirectories. </w:t>
      </w:r>
      <w:r w:rsidR="004F5F32">
        <w:t>For example:</w:t>
      </w:r>
    </w:p>
    <w:tbl>
      <w:tblPr>
        <w:tblStyle w:val="TableGrid"/>
        <w:tblW w:w="0" w:type="auto"/>
        <w:tblLook w:val="04A0" w:firstRow="1" w:lastRow="0" w:firstColumn="1" w:lastColumn="0" w:noHBand="0" w:noVBand="1"/>
      </w:tblPr>
      <w:tblGrid>
        <w:gridCol w:w="9350"/>
      </w:tblGrid>
      <w:tr w:rsidR="004F5F32" w14:paraId="35DDCCC4" w14:textId="77777777" w:rsidTr="00DC5C15">
        <w:tc>
          <w:tcPr>
            <w:tcW w:w="9350" w:type="dxa"/>
            <w:shd w:val="clear" w:color="auto" w:fill="333300"/>
            <w:tcMar>
              <w:top w:w="144" w:type="dxa"/>
              <w:left w:w="144" w:type="dxa"/>
              <w:bottom w:w="144" w:type="dxa"/>
              <w:right w:w="144" w:type="dxa"/>
            </w:tcMar>
          </w:tcPr>
          <w:p w14:paraId="60D3BBF0" w14:textId="173C34F1" w:rsidR="004F5F32" w:rsidRDefault="00CA5427" w:rsidP="00DC5C15">
            <w:pPr>
              <w:pStyle w:val="Code"/>
            </w:pPr>
            <w:r>
              <w:t xml:space="preserve">$ </w:t>
            </w:r>
            <w:r w:rsidR="004F5F32">
              <w:t>docker build /assets/website</w:t>
            </w:r>
          </w:p>
        </w:tc>
      </w:tr>
    </w:tbl>
    <w:p w14:paraId="6290C64D" w14:textId="77777777" w:rsidR="004F5F32" w:rsidRPr="004F5F32" w:rsidRDefault="004F5F32" w:rsidP="00212608">
      <w:pPr>
        <w:rPr>
          <w:sz w:val="2"/>
          <w:szCs w:val="18"/>
        </w:rPr>
      </w:pPr>
    </w:p>
    <w:p w14:paraId="0E0D6D37" w14:textId="68496411" w:rsidR="004F5F32" w:rsidRDefault="004F5F32" w:rsidP="00212608">
      <w:r>
        <w:t>-- or --</w:t>
      </w:r>
    </w:p>
    <w:tbl>
      <w:tblPr>
        <w:tblStyle w:val="TableGrid"/>
        <w:tblW w:w="0" w:type="auto"/>
        <w:tblLook w:val="04A0" w:firstRow="1" w:lastRow="0" w:firstColumn="1" w:lastColumn="0" w:noHBand="0" w:noVBand="1"/>
      </w:tblPr>
      <w:tblGrid>
        <w:gridCol w:w="9350"/>
      </w:tblGrid>
      <w:tr w:rsidR="004F5F32" w14:paraId="0009BDC8" w14:textId="77777777" w:rsidTr="00DC5C15">
        <w:tc>
          <w:tcPr>
            <w:tcW w:w="9350" w:type="dxa"/>
            <w:shd w:val="clear" w:color="auto" w:fill="333300"/>
            <w:tcMar>
              <w:top w:w="144" w:type="dxa"/>
              <w:left w:w="144" w:type="dxa"/>
              <w:bottom w:w="144" w:type="dxa"/>
              <w:right w:w="144" w:type="dxa"/>
            </w:tcMar>
          </w:tcPr>
          <w:p w14:paraId="090781C3" w14:textId="3BC86D8E" w:rsidR="004F5F32" w:rsidRDefault="00CA5427" w:rsidP="00DC5C15">
            <w:pPr>
              <w:pStyle w:val="Code"/>
            </w:pPr>
            <w:r>
              <w:t xml:space="preserve">$ </w:t>
            </w:r>
            <w:r w:rsidR="004F5F32">
              <w:t xml:space="preserve">docker </w:t>
            </w:r>
            <w:proofErr w:type="gramStart"/>
            <w:r w:rsidR="004F5F32">
              <w:t>build .</w:t>
            </w:r>
            <w:proofErr w:type="gramEnd"/>
          </w:p>
        </w:tc>
      </w:tr>
    </w:tbl>
    <w:p w14:paraId="3C0438E5" w14:textId="77777777" w:rsidR="004F5F32" w:rsidRDefault="004F5F32" w:rsidP="00212608"/>
    <w:p w14:paraId="7CA67499" w14:textId="25D1CB12" w:rsidR="005446D9" w:rsidRDefault="005446D9" w:rsidP="00212608">
      <w:r>
        <w:t xml:space="preserve">You can also specify your image name and an optional tag. For example, the following will create a Docker image called </w:t>
      </w:r>
      <w:proofErr w:type="spellStart"/>
      <w:r>
        <w:rPr>
          <w:i/>
        </w:rPr>
        <w:t>MyImage</w:t>
      </w:r>
      <w:proofErr w:type="spellEnd"/>
      <w:r>
        <w:t xml:space="preserve"> with a tag of </w:t>
      </w:r>
      <w:r w:rsidR="00E2070E">
        <w:rPr>
          <w:i/>
        </w:rPr>
        <w:t>v1</w:t>
      </w:r>
      <w:r w:rsidR="00E2070E">
        <w:t>.</w:t>
      </w:r>
    </w:p>
    <w:tbl>
      <w:tblPr>
        <w:tblStyle w:val="TableGrid"/>
        <w:tblW w:w="0" w:type="auto"/>
        <w:tblLook w:val="04A0" w:firstRow="1" w:lastRow="0" w:firstColumn="1" w:lastColumn="0" w:noHBand="0" w:noVBand="1"/>
      </w:tblPr>
      <w:tblGrid>
        <w:gridCol w:w="9350"/>
      </w:tblGrid>
      <w:tr w:rsidR="00E2070E" w14:paraId="7B4A2E2A" w14:textId="77777777" w:rsidTr="00DC5C15">
        <w:tc>
          <w:tcPr>
            <w:tcW w:w="9350" w:type="dxa"/>
            <w:shd w:val="clear" w:color="auto" w:fill="333300"/>
            <w:tcMar>
              <w:top w:w="144" w:type="dxa"/>
              <w:left w:w="144" w:type="dxa"/>
              <w:bottom w:w="144" w:type="dxa"/>
              <w:right w:w="144" w:type="dxa"/>
            </w:tcMar>
          </w:tcPr>
          <w:p w14:paraId="42E2364E" w14:textId="41C44A57" w:rsidR="00E2070E" w:rsidRDefault="00CA5427" w:rsidP="00E2070E">
            <w:pPr>
              <w:pStyle w:val="Code"/>
            </w:pPr>
            <w:r>
              <w:t xml:space="preserve">$ </w:t>
            </w:r>
            <w:r w:rsidR="00E2070E">
              <w:t xml:space="preserve">docker build -t </w:t>
            </w:r>
            <w:proofErr w:type="gramStart"/>
            <w:r w:rsidR="00E2070E">
              <w:t>MyImage:v</w:t>
            </w:r>
            <w:proofErr w:type="gramEnd"/>
            <w:r w:rsidR="00E2070E">
              <w:t>1 .</w:t>
            </w:r>
          </w:p>
        </w:tc>
      </w:tr>
    </w:tbl>
    <w:p w14:paraId="26046B9C" w14:textId="410580CF" w:rsidR="00E2070E" w:rsidRPr="00E2070E" w:rsidRDefault="00E2070E" w:rsidP="00212608"/>
    <w:p w14:paraId="226056FE" w14:textId="7EBB9094" w:rsidR="003912CB" w:rsidRDefault="003912CB" w:rsidP="00212608">
      <w:r>
        <w:t xml:space="preserve">A URL can either be a URL to a Git repository </w:t>
      </w:r>
      <w:r w:rsidR="008F0CE1">
        <w:t xml:space="preserve">or a URL that points to a </w:t>
      </w:r>
      <w:r w:rsidR="000D145C">
        <w:t xml:space="preserve">remote </w:t>
      </w:r>
      <w:proofErr w:type="spellStart"/>
      <w:r w:rsidR="000D145C">
        <w:t>tarball</w:t>
      </w:r>
      <w:proofErr w:type="spellEnd"/>
      <w:r w:rsidR="000D145C">
        <w:t>. For example:</w:t>
      </w:r>
    </w:p>
    <w:tbl>
      <w:tblPr>
        <w:tblStyle w:val="TableGrid"/>
        <w:tblW w:w="0" w:type="auto"/>
        <w:tblLook w:val="04A0" w:firstRow="1" w:lastRow="0" w:firstColumn="1" w:lastColumn="0" w:noHBand="0" w:noVBand="1"/>
      </w:tblPr>
      <w:tblGrid>
        <w:gridCol w:w="9350"/>
      </w:tblGrid>
      <w:tr w:rsidR="004F5F32" w14:paraId="4C6A7059" w14:textId="77777777" w:rsidTr="00DC5C15">
        <w:tc>
          <w:tcPr>
            <w:tcW w:w="9350" w:type="dxa"/>
            <w:shd w:val="clear" w:color="auto" w:fill="333300"/>
            <w:tcMar>
              <w:top w:w="144" w:type="dxa"/>
              <w:left w:w="144" w:type="dxa"/>
              <w:bottom w:w="144" w:type="dxa"/>
              <w:right w:w="144" w:type="dxa"/>
            </w:tcMar>
          </w:tcPr>
          <w:p w14:paraId="5FE4179B" w14:textId="0FEEACF8" w:rsidR="004F5F32" w:rsidRDefault="00CA5427" w:rsidP="00DC5C15">
            <w:pPr>
              <w:pStyle w:val="Code"/>
            </w:pPr>
            <w:r>
              <w:t xml:space="preserve">$ </w:t>
            </w:r>
            <w:r w:rsidR="004F5F32">
              <w:t>docker build https://github.com/jamesche/officewebsite</w:t>
            </w:r>
          </w:p>
        </w:tc>
      </w:tr>
    </w:tbl>
    <w:p w14:paraId="330EF545" w14:textId="5ADDD3B9" w:rsidR="004F5F32" w:rsidRDefault="004F5F32" w:rsidP="00212608">
      <w:r>
        <w:br/>
        <w:t xml:space="preserve">-- or -- </w:t>
      </w:r>
    </w:p>
    <w:tbl>
      <w:tblPr>
        <w:tblStyle w:val="TableGrid"/>
        <w:tblW w:w="0" w:type="auto"/>
        <w:tblLook w:val="04A0" w:firstRow="1" w:lastRow="0" w:firstColumn="1" w:lastColumn="0" w:noHBand="0" w:noVBand="1"/>
      </w:tblPr>
      <w:tblGrid>
        <w:gridCol w:w="9350"/>
      </w:tblGrid>
      <w:tr w:rsidR="00CD293A" w14:paraId="0EC1F240" w14:textId="77777777" w:rsidTr="00DC5C15">
        <w:tc>
          <w:tcPr>
            <w:tcW w:w="9350" w:type="dxa"/>
            <w:shd w:val="clear" w:color="auto" w:fill="333300"/>
            <w:tcMar>
              <w:top w:w="144" w:type="dxa"/>
              <w:left w:w="144" w:type="dxa"/>
              <w:bottom w:w="144" w:type="dxa"/>
              <w:right w:w="144" w:type="dxa"/>
            </w:tcMar>
          </w:tcPr>
          <w:p w14:paraId="137BC85A" w14:textId="6CFF1843" w:rsidR="00CD293A" w:rsidRDefault="00CA5427" w:rsidP="00DC5C15">
            <w:pPr>
              <w:pStyle w:val="Code"/>
            </w:pPr>
            <w:r>
              <w:lastRenderedPageBreak/>
              <w:t xml:space="preserve">$ </w:t>
            </w:r>
            <w:r w:rsidR="004F5F32">
              <w:t>docker build http://mysite.com/docs.tar.gz</w:t>
            </w:r>
          </w:p>
        </w:tc>
      </w:tr>
    </w:tbl>
    <w:p w14:paraId="6189E201" w14:textId="21D75DF8" w:rsidR="000D145C" w:rsidRDefault="000D145C" w:rsidP="00212608"/>
    <w:p w14:paraId="35149F14" w14:textId="3D1376A9" w:rsidR="00B9443C" w:rsidRDefault="004F5F32" w:rsidP="00212608">
      <w:r>
        <w:t xml:space="preserve">When you run the </w:t>
      </w:r>
      <w:r w:rsidRPr="004F5F32">
        <w:rPr>
          <w:rFonts w:ascii="Consolas" w:hAnsi="Consolas"/>
        </w:rPr>
        <w:t>build</w:t>
      </w:r>
      <w:r>
        <w:t xml:space="preserve"> command, Docker will send the files to the Docker daemon and it will use those files as the context.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B9443C" w14:paraId="5AF40B18" w14:textId="77777777" w:rsidTr="00C1454E">
        <w:tc>
          <w:tcPr>
            <w:tcW w:w="895" w:type="dxa"/>
            <w:shd w:val="clear" w:color="auto" w:fill="8EAADB" w:themeFill="accent1" w:themeFillTint="99"/>
          </w:tcPr>
          <w:p w14:paraId="1DECFBAC" w14:textId="77777777" w:rsidR="00B9443C" w:rsidRDefault="00B9443C" w:rsidP="007B3D2F">
            <w:r>
              <w:rPr>
                <w:noProof/>
              </w:rPr>
              <w:drawing>
                <wp:anchor distT="0" distB="0" distL="114300" distR="114300" simplePos="0" relativeHeight="251659264" behindDoc="0" locked="0" layoutInCell="1" allowOverlap="1" wp14:anchorId="5F5A8BC8" wp14:editId="1DDC2915">
                  <wp:simplePos x="0" y="0"/>
                  <wp:positionH relativeFrom="column">
                    <wp:posOffset>20320</wp:posOffset>
                  </wp:positionH>
                  <wp:positionV relativeFrom="paragraph">
                    <wp:posOffset>127952</wp:posOffset>
                  </wp:positionV>
                  <wp:extent cx="418359" cy="425450"/>
                  <wp:effectExtent l="0" t="0" r="1270" b="0"/>
                  <wp:wrapNone/>
                  <wp:docPr id="8" name="Picture 8"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77FBBB2" w14:textId="77777777" w:rsidR="00B9443C" w:rsidRDefault="00B9443C" w:rsidP="007B3D2F"/>
          <w:p w14:paraId="0C7CC101" w14:textId="2220C2D4" w:rsidR="00B9443C" w:rsidRPr="0001231F" w:rsidRDefault="00B9443C" w:rsidP="0001231F">
            <w:r>
              <w:t xml:space="preserve">You must have a </w:t>
            </w:r>
            <w:proofErr w:type="spellStart"/>
            <w:r>
              <w:t>Dockerfile</w:t>
            </w:r>
            <w:proofErr w:type="spellEnd"/>
            <w:r>
              <w:t xml:space="preserve"> in the path or in the root of your repository. Otherwise, you will see an error. </w:t>
            </w:r>
          </w:p>
          <w:p w14:paraId="271B3CB1" w14:textId="77777777" w:rsidR="00B9443C" w:rsidRPr="00C1454E" w:rsidRDefault="00B9443C" w:rsidP="007B3D2F"/>
        </w:tc>
      </w:tr>
    </w:tbl>
    <w:p w14:paraId="7AE33D0F" w14:textId="77777777" w:rsidR="00B9443C" w:rsidRPr="004F5F32" w:rsidRDefault="00B9443C" w:rsidP="00212608"/>
    <w:p w14:paraId="7C86C133" w14:textId="561F18F6" w:rsidR="004F5F32" w:rsidRDefault="00B9443C" w:rsidP="00B9443C">
      <w:pPr>
        <w:pStyle w:val="Heading2"/>
      </w:pPr>
      <w:r>
        <w:t xml:space="preserve">The </w:t>
      </w:r>
      <w:proofErr w:type="spellStart"/>
      <w:r>
        <w:t>Dockerfile</w:t>
      </w:r>
      <w:proofErr w:type="spellEnd"/>
    </w:p>
    <w:p w14:paraId="4A5EA29E" w14:textId="066E6044" w:rsidR="00A97209" w:rsidRDefault="001435DF" w:rsidP="00B9443C">
      <w:r>
        <w:t xml:space="preserve">As stated earlier, a </w:t>
      </w:r>
      <w:proofErr w:type="spellStart"/>
      <w:r>
        <w:t>Dockerfile</w:t>
      </w:r>
      <w:proofErr w:type="spellEnd"/>
      <w:r>
        <w:t xml:space="preserve"> is simply </w:t>
      </w:r>
      <w:r w:rsidR="0032288A">
        <w:t xml:space="preserve">a text file that contains the information necessary to build an image. </w:t>
      </w:r>
      <w:r w:rsidR="002C2399">
        <w:t xml:space="preserve">A </w:t>
      </w:r>
      <w:proofErr w:type="spellStart"/>
      <w:r w:rsidR="002C2399">
        <w:t>Dockerfile</w:t>
      </w:r>
      <w:proofErr w:type="spellEnd"/>
      <w:r w:rsidR="002C2399">
        <w:t xml:space="preserve"> consists of one or more instructions the </w:t>
      </w:r>
      <w:r w:rsidR="00A97209">
        <w:t xml:space="preserve">Docker daemon uses to build an image.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A97209" w14:paraId="525A0C23" w14:textId="77777777" w:rsidTr="00C1454E">
        <w:tc>
          <w:tcPr>
            <w:tcW w:w="895" w:type="dxa"/>
            <w:shd w:val="clear" w:color="auto" w:fill="8EAADB" w:themeFill="accent1" w:themeFillTint="99"/>
          </w:tcPr>
          <w:p w14:paraId="2B9168E2" w14:textId="77777777" w:rsidR="00A97209" w:rsidRDefault="00A97209" w:rsidP="007B3D2F">
            <w:r>
              <w:rPr>
                <w:noProof/>
              </w:rPr>
              <w:drawing>
                <wp:anchor distT="0" distB="0" distL="114300" distR="114300" simplePos="0" relativeHeight="251663360" behindDoc="0" locked="0" layoutInCell="1" allowOverlap="1" wp14:anchorId="63906EEF" wp14:editId="4CEACFD0">
                  <wp:simplePos x="0" y="0"/>
                  <wp:positionH relativeFrom="column">
                    <wp:posOffset>10795</wp:posOffset>
                  </wp:positionH>
                  <wp:positionV relativeFrom="paragraph">
                    <wp:posOffset>127953</wp:posOffset>
                  </wp:positionV>
                  <wp:extent cx="418359" cy="425450"/>
                  <wp:effectExtent l="0" t="0" r="1270" b="0"/>
                  <wp:wrapNone/>
                  <wp:docPr id="2" name="Picture 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47165A5" w14:textId="77777777" w:rsidR="00A97209" w:rsidRDefault="00A97209" w:rsidP="007B3D2F"/>
          <w:p w14:paraId="4C34F53B" w14:textId="377FDFF2" w:rsidR="00A97209" w:rsidRPr="0001231F" w:rsidRDefault="00A97209" w:rsidP="0001231F">
            <w:r>
              <w:t xml:space="preserve">Your </w:t>
            </w:r>
            <w:proofErr w:type="spellStart"/>
            <w:r>
              <w:t>Dockerfile</w:t>
            </w:r>
            <w:proofErr w:type="spellEnd"/>
            <w:r>
              <w:t xml:space="preserve"> cannot be empty. If it is, an error will occur when you try to build your image.</w:t>
            </w:r>
          </w:p>
          <w:p w14:paraId="15AABE7A" w14:textId="77777777" w:rsidR="00A97209" w:rsidRPr="00C1454E" w:rsidRDefault="00A97209" w:rsidP="007B3D2F"/>
        </w:tc>
      </w:tr>
    </w:tbl>
    <w:p w14:paraId="020D66BE" w14:textId="5B11866B" w:rsidR="00B9443C" w:rsidRPr="00B9443C" w:rsidRDefault="0032288A" w:rsidP="00B9443C">
      <w:r>
        <w:t xml:space="preserve"> </w:t>
      </w:r>
    </w:p>
    <w:p w14:paraId="728ABB43" w14:textId="20020CB1" w:rsidR="00B10290" w:rsidRDefault="00B10290" w:rsidP="00B10290">
      <w:pPr>
        <w:pStyle w:val="Heading3"/>
      </w:pPr>
      <w:r>
        <w:t>The FROM Instruction</w:t>
      </w:r>
    </w:p>
    <w:p w14:paraId="75141B1F" w14:textId="0CDED69C" w:rsidR="002C5A0F" w:rsidRDefault="003D099C">
      <w:r>
        <w:t xml:space="preserve">Your </w:t>
      </w:r>
      <w:proofErr w:type="spellStart"/>
      <w:r>
        <w:t>Dockerfile</w:t>
      </w:r>
      <w:proofErr w:type="spellEnd"/>
      <w:r>
        <w:t xml:space="preserve"> must have at least one FROM instruction. The FROM instruction specifies the </w:t>
      </w:r>
      <w:r w:rsidR="00232AA7">
        <w:t xml:space="preserve">image your Docker image is based </w:t>
      </w:r>
      <w:r w:rsidR="00DA23B8">
        <w:t>up</w:t>
      </w:r>
      <w:r w:rsidR="00232AA7">
        <w:t xml:space="preserve">on. For example, if you want to base your image on the </w:t>
      </w:r>
      <w:r w:rsidR="003E1A80">
        <w:t>official</w:t>
      </w:r>
      <w:r w:rsidR="00232AA7">
        <w:t xml:space="preserve"> Ubuntu image in Docker Hub, your </w:t>
      </w:r>
      <w:proofErr w:type="spellStart"/>
      <w:r w:rsidR="00232AA7">
        <w:t>Dockerfile</w:t>
      </w:r>
      <w:proofErr w:type="spellEnd"/>
      <w:r w:rsidR="00232AA7">
        <w:t xml:space="preserve"> would start with:</w:t>
      </w:r>
    </w:p>
    <w:tbl>
      <w:tblPr>
        <w:tblStyle w:val="TableGrid"/>
        <w:tblW w:w="0" w:type="auto"/>
        <w:tblLook w:val="04A0" w:firstRow="1" w:lastRow="0" w:firstColumn="1" w:lastColumn="0" w:noHBand="0" w:noVBand="1"/>
      </w:tblPr>
      <w:tblGrid>
        <w:gridCol w:w="9350"/>
      </w:tblGrid>
      <w:tr w:rsidR="00232AA7" w14:paraId="642016CE" w14:textId="77777777" w:rsidTr="00DC5C15">
        <w:tc>
          <w:tcPr>
            <w:tcW w:w="9350" w:type="dxa"/>
            <w:shd w:val="clear" w:color="auto" w:fill="333300"/>
            <w:tcMar>
              <w:top w:w="144" w:type="dxa"/>
              <w:left w:w="144" w:type="dxa"/>
              <w:bottom w:w="144" w:type="dxa"/>
              <w:right w:w="144" w:type="dxa"/>
            </w:tcMar>
          </w:tcPr>
          <w:p w14:paraId="2537AE22" w14:textId="27DF83E7" w:rsidR="00232AA7" w:rsidRDefault="00232AA7" w:rsidP="00DC5C15">
            <w:pPr>
              <w:pStyle w:val="Code"/>
            </w:pPr>
            <w:r>
              <w:t>FROM ubuntu</w:t>
            </w:r>
          </w:p>
        </w:tc>
      </w:tr>
    </w:tbl>
    <w:p w14:paraId="6FB24616" w14:textId="63D5C45C" w:rsidR="00232AA7" w:rsidRDefault="00232AA7"/>
    <w:p w14:paraId="1ADAD949" w14:textId="3F650E39" w:rsidR="00034667" w:rsidRDefault="00034667">
      <w:r>
        <w:t>Note that the repository name must be all lowercase.</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23504" w14:paraId="4A7CB2F1" w14:textId="77777777" w:rsidTr="00C1454E">
        <w:tc>
          <w:tcPr>
            <w:tcW w:w="895" w:type="dxa"/>
            <w:shd w:val="clear" w:color="auto" w:fill="8EAADB" w:themeFill="accent1" w:themeFillTint="99"/>
          </w:tcPr>
          <w:p w14:paraId="74B8C604" w14:textId="77777777" w:rsidR="00023504" w:rsidRDefault="00023504" w:rsidP="007B3D2F">
            <w:r>
              <w:rPr>
                <w:noProof/>
              </w:rPr>
              <w:drawing>
                <wp:anchor distT="0" distB="0" distL="114300" distR="114300" simplePos="0" relativeHeight="251665408" behindDoc="0" locked="0" layoutInCell="1" allowOverlap="1" wp14:anchorId="2CE9AA3C" wp14:editId="3E85FD88">
                  <wp:simplePos x="0" y="0"/>
                  <wp:positionH relativeFrom="column">
                    <wp:posOffset>34608</wp:posOffset>
                  </wp:positionH>
                  <wp:positionV relativeFrom="paragraph">
                    <wp:posOffset>189865</wp:posOffset>
                  </wp:positionV>
                  <wp:extent cx="418359" cy="425450"/>
                  <wp:effectExtent l="0" t="0" r="1270" b="0"/>
                  <wp:wrapNone/>
                  <wp:docPr id="3" name="Picture 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6F918A5A" w14:textId="77777777" w:rsidR="00023504" w:rsidRDefault="00023504" w:rsidP="007B3D2F"/>
          <w:p w14:paraId="3817D89A" w14:textId="77777777" w:rsidR="00A5149B" w:rsidRDefault="00020BB8" w:rsidP="0001231F">
            <w:r>
              <w:t xml:space="preserve">The image specified in the FROM instruction is referred to as the </w:t>
            </w:r>
            <w:r>
              <w:rPr>
                <w:i/>
              </w:rPr>
              <w:t>parent image</w:t>
            </w:r>
            <w:r>
              <w:t xml:space="preserve"> of your image. You'll sometimes see people (including Docker documentation) refer to it as the </w:t>
            </w:r>
            <w:r>
              <w:rPr>
                <w:i/>
              </w:rPr>
              <w:t>base image</w:t>
            </w:r>
            <w:r>
              <w:t xml:space="preserve">, but technically, it's not the base image. </w:t>
            </w:r>
          </w:p>
          <w:p w14:paraId="171E3E25" w14:textId="77777777" w:rsidR="00A5149B" w:rsidRDefault="00A5149B" w:rsidP="0001231F"/>
          <w:p w14:paraId="3D75851F" w14:textId="05DD554E" w:rsidR="00023504" w:rsidRPr="00A5149B" w:rsidRDefault="00A5149B" w:rsidP="0001231F">
            <w:r>
              <w:t xml:space="preserve">See </w:t>
            </w:r>
            <w:proofErr w:type="gramStart"/>
            <w:r>
              <w:rPr>
                <w:b/>
              </w:rPr>
              <w:t>The</w:t>
            </w:r>
            <w:proofErr w:type="gramEnd"/>
            <w:r>
              <w:rPr>
                <w:b/>
              </w:rPr>
              <w:t xml:space="preserve"> Chicken or the Egg - Parent and Base Images</w:t>
            </w:r>
            <w:r>
              <w:t xml:space="preserve"> later in this module for more details.</w:t>
            </w:r>
          </w:p>
          <w:p w14:paraId="6080DBCA" w14:textId="77777777" w:rsidR="00023504" w:rsidRPr="00C1454E" w:rsidRDefault="00023504" w:rsidP="007B3D2F"/>
        </w:tc>
      </w:tr>
    </w:tbl>
    <w:p w14:paraId="6E18D86D" w14:textId="385F50B6" w:rsidR="005446D9" w:rsidRDefault="005446D9"/>
    <w:p w14:paraId="6D8B6094" w14:textId="2F8928EC" w:rsidR="00225626" w:rsidRDefault="00225626">
      <w:r>
        <w:t xml:space="preserve">If your </w:t>
      </w:r>
      <w:proofErr w:type="spellStart"/>
      <w:r>
        <w:t>Dockerfile</w:t>
      </w:r>
      <w:proofErr w:type="spellEnd"/>
      <w:r>
        <w:t xml:space="preserve"> contains nothing else other than this single FROM instruction, your image will be a duplicate of the Ubuntu image. However, most of the time, you'll want to add additional instructions to your </w:t>
      </w:r>
      <w:proofErr w:type="spellStart"/>
      <w:r>
        <w:t>Dockerfile</w:t>
      </w:r>
      <w:proofErr w:type="spellEnd"/>
      <w:r>
        <w:t xml:space="preserve">. For example, you might want files that are in your build context to be added to your image. </w:t>
      </w:r>
      <w:r w:rsidR="00DA23B8">
        <w:t>(</w:t>
      </w:r>
      <w:r w:rsidR="00D50BA5">
        <w:t>We'll cover more on that later</w:t>
      </w:r>
      <w:r w:rsidR="00E64EB3">
        <w:t xml:space="preserve"> in the </w:t>
      </w:r>
      <w:r w:rsidR="00E64EB3" w:rsidRPr="00E64EB3">
        <w:rPr>
          <w:b/>
        </w:rPr>
        <w:t>Adding Files from the Context</w:t>
      </w:r>
      <w:r w:rsidR="00E64EB3">
        <w:t xml:space="preserve"> section.</w:t>
      </w:r>
      <w:r w:rsidR="00DA23B8">
        <w:t>)</w:t>
      </w:r>
    </w:p>
    <w:p w14:paraId="3BF3B9F4" w14:textId="1031A5C7" w:rsidR="00696EDC" w:rsidRDefault="00696EDC"/>
    <w:p w14:paraId="5BB1787E" w14:textId="77777777" w:rsidR="00696EDC" w:rsidRDefault="00696EDC"/>
    <w:tbl>
      <w:tblPr>
        <w:tblStyle w:val="TableGrid"/>
        <w:tblW w:w="0" w:type="auto"/>
        <w:tblBorders>
          <w:insideV w:val="none" w:sz="0" w:space="0" w:color="auto"/>
        </w:tblBorders>
        <w:tblLook w:val="04A0" w:firstRow="1" w:lastRow="0" w:firstColumn="1" w:lastColumn="0" w:noHBand="0" w:noVBand="1"/>
      </w:tblPr>
      <w:tblGrid>
        <w:gridCol w:w="895"/>
        <w:gridCol w:w="8455"/>
      </w:tblGrid>
      <w:tr w:rsidR="003D611B" w14:paraId="27C66C5F" w14:textId="77777777" w:rsidTr="00C1454E">
        <w:tc>
          <w:tcPr>
            <w:tcW w:w="895" w:type="dxa"/>
            <w:shd w:val="clear" w:color="auto" w:fill="8EAADB" w:themeFill="accent1" w:themeFillTint="99"/>
          </w:tcPr>
          <w:p w14:paraId="10AE6331" w14:textId="77777777" w:rsidR="003D611B" w:rsidRDefault="003D611B" w:rsidP="007B3D2F">
            <w:r>
              <w:rPr>
                <w:noProof/>
              </w:rPr>
              <w:drawing>
                <wp:anchor distT="0" distB="0" distL="114300" distR="114300" simplePos="0" relativeHeight="251679744" behindDoc="0" locked="0" layoutInCell="1" allowOverlap="1" wp14:anchorId="02384205" wp14:editId="739D85A9">
                  <wp:simplePos x="0" y="0"/>
                  <wp:positionH relativeFrom="column">
                    <wp:posOffset>1270</wp:posOffset>
                  </wp:positionH>
                  <wp:positionV relativeFrom="paragraph">
                    <wp:posOffset>123190</wp:posOffset>
                  </wp:positionV>
                  <wp:extent cx="418359" cy="425450"/>
                  <wp:effectExtent l="0" t="0" r="1270" b="0"/>
                  <wp:wrapNone/>
                  <wp:docPr id="7" name="Picture 7"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D20073A" w14:textId="77777777" w:rsidR="003D611B" w:rsidRDefault="003D611B" w:rsidP="007B3D2F"/>
          <w:p w14:paraId="20C1E6EE" w14:textId="6743CFD6" w:rsidR="003D611B" w:rsidRPr="0001231F" w:rsidRDefault="00696EDC" w:rsidP="0001231F">
            <w:r>
              <w:t>Docker recommends the Alpine image as a parent image. It's lightweight and has a complete package index, so it's easy to add what you want without too much overhead.</w:t>
            </w:r>
          </w:p>
          <w:p w14:paraId="49C50E67" w14:textId="77777777" w:rsidR="003D611B" w:rsidRPr="00C1454E" w:rsidRDefault="003D611B" w:rsidP="007B3D2F"/>
        </w:tc>
      </w:tr>
    </w:tbl>
    <w:p w14:paraId="34B4E8B7" w14:textId="77777777" w:rsidR="003D611B" w:rsidRDefault="003D611B"/>
    <w:p w14:paraId="07D80D6D" w14:textId="14300210" w:rsidR="00225626" w:rsidRDefault="00D50BA5" w:rsidP="00E94817">
      <w:pPr>
        <w:pStyle w:val="Heading3"/>
      </w:pPr>
      <w:r>
        <w:t>The Chicken or the Egg</w:t>
      </w:r>
      <w:r w:rsidR="00A5149B">
        <w:t xml:space="preserve"> - Parent and Base Images</w:t>
      </w:r>
    </w:p>
    <w:p w14:paraId="72167DB4" w14:textId="2184875E" w:rsidR="00D50BA5" w:rsidRDefault="00D50BA5" w:rsidP="00D50BA5">
      <w:r>
        <w:t xml:space="preserve">If you're really paying attention, you might be asking a question at this point. If you </w:t>
      </w:r>
      <w:r>
        <w:rPr>
          <w:i/>
        </w:rPr>
        <w:t>must</w:t>
      </w:r>
      <w:r>
        <w:t xml:space="preserve"> have a FROM instruction, how </w:t>
      </w:r>
      <w:r w:rsidR="008A533B">
        <w:t xml:space="preserve">did the creator of the Ubuntu Docker image create that image? The Ubuntu image isn't based on another image. It's simply </w:t>
      </w:r>
      <w:r w:rsidR="00140B58">
        <w:t xml:space="preserve">the Ubuntu OS packaged into a Docker image. </w:t>
      </w:r>
    </w:p>
    <w:p w14:paraId="7449E93A" w14:textId="49DAF829" w:rsidR="00023504" w:rsidRDefault="00023504" w:rsidP="00D50BA5">
      <w:r>
        <w:t xml:space="preserve">A Docker image </w:t>
      </w:r>
      <w:r w:rsidR="005B2B8D">
        <w:t xml:space="preserve">that has no parent image is called a </w:t>
      </w:r>
      <w:r w:rsidR="005B2B8D">
        <w:rPr>
          <w:i/>
        </w:rPr>
        <w:t>base image</w:t>
      </w:r>
      <w:r w:rsidR="005B2B8D">
        <w:t xml:space="preserve">. You create a base image by using the following FROM instruction in your </w:t>
      </w:r>
      <w:proofErr w:type="spellStart"/>
      <w:r w:rsidR="005B2B8D">
        <w:t>Dockerfile</w:t>
      </w:r>
      <w:proofErr w:type="spellEnd"/>
      <w:r w:rsidR="005B2B8D">
        <w:t>.</w:t>
      </w:r>
    </w:p>
    <w:tbl>
      <w:tblPr>
        <w:tblStyle w:val="TableGrid"/>
        <w:tblW w:w="0" w:type="auto"/>
        <w:tblLook w:val="04A0" w:firstRow="1" w:lastRow="0" w:firstColumn="1" w:lastColumn="0" w:noHBand="0" w:noVBand="1"/>
      </w:tblPr>
      <w:tblGrid>
        <w:gridCol w:w="9350"/>
      </w:tblGrid>
      <w:tr w:rsidR="005B2B8D" w14:paraId="4E838B04" w14:textId="77777777" w:rsidTr="00DC5C15">
        <w:tc>
          <w:tcPr>
            <w:tcW w:w="9350" w:type="dxa"/>
            <w:shd w:val="clear" w:color="auto" w:fill="333300"/>
            <w:tcMar>
              <w:top w:w="144" w:type="dxa"/>
              <w:left w:w="144" w:type="dxa"/>
              <w:bottom w:w="144" w:type="dxa"/>
              <w:right w:w="144" w:type="dxa"/>
            </w:tcMar>
          </w:tcPr>
          <w:p w14:paraId="7334E008" w14:textId="607734F3" w:rsidR="005B2B8D" w:rsidRDefault="005B2B8D" w:rsidP="00DC5C15">
            <w:pPr>
              <w:pStyle w:val="Code"/>
            </w:pPr>
            <w:r>
              <w:t>FROM scratch</w:t>
            </w:r>
          </w:p>
        </w:tc>
      </w:tr>
    </w:tbl>
    <w:p w14:paraId="706F26EA" w14:textId="77777777" w:rsidR="005B2B8D" w:rsidRPr="005B2B8D" w:rsidRDefault="005B2B8D" w:rsidP="00D50BA5"/>
    <w:p w14:paraId="7221013E" w14:textId="06C147F1" w:rsidR="00E94817" w:rsidRDefault="000F4BCB" w:rsidP="00E94817">
      <w:r>
        <w:t xml:space="preserve">This instruction specifies that the image doesn't have a parent image it's based </w:t>
      </w:r>
      <w:r w:rsidR="00485544">
        <w:t>up</w:t>
      </w:r>
      <w:r>
        <w:t xml:space="preserve">on. It's a completely fresh image. </w:t>
      </w:r>
    </w:p>
    <w:p w14:paraId="6E29AF21" w14:textId="508D5E3B" w:rsidR="00576AD9" w:rsidRDefault="00576AD9" w:rsidP="00E94817">
      <w:r>
        <w:t xml:space="preserve">By the way, the official Docker documentation says a base image can be created by including a </w:t>
      </w:r>
      <w:proofErr w:type="spellStart"/>
      <w:r>
        <w:t>Dockerfile</w:t>
      </w:r>
      <w:proofErr w:type="spellEnd"/>
      <w:r>
        <w:t xml:space="preserve"> without a FROM instruction. This is </w:t>
      </w:r>
      <w:r w:rsidR="00485544">
        <w:t>untrue</w:t>
      </w:r>
      <w:r>
        <w:t xml:space="preserve">. Docker requires your </w:t>
      </w:r>
      <w:proofErr w:type="spellStart"/>
      <w:r>
        <w:t>Dockerfile</w:t>
      </w:r>
      <w:proofErr w:type="spellEnd"/>
      <w:r>
        <w:t xml:space="preserve"> have at least one FROM instruction.</w:t>
      </w:r>
    </w:p>
    <w:p w14:paraId="37BF3A5D" w14:textId="3548D95E" w:rsidR="00576AD9" w:rsidRDefault="00576AD9" w:rsidP="00576AD9">
      <w:pPr>
        <w:pStyle w:val="Heading3"/>
      </w:pPr>
      <w:r>
        <w:t>Multiple Parents</w:t>
      </w:r>
    </w:p>
    <w:p w14:paraId="46C7B2A1" w14:textId="3037C3E3" w:rsidR="00576AD9" w:rsidRDefault="00576AD9" w:rsidP="00576AD9">
      <w:r>
        <w:t xml:space="preserve">Your image can have (and often will have) more than one parent image. For example, suppose you not only want to create an image based on the Ubuntu image, but you also want that image to have Apache included in it. To accomplish that, your </w:t>
      </w:r>
      <w:proofErr w:type="spellStart"/>
      <w:r>
        <w:t>Dockerfile</w:t>
      </w:r>
      <w:proofErr w:type="spellEnd"/>
      <w:r>
        <w:t xml:space="preserve"> might have the following FROM instructions.</w:t>
      </w:r>
    </w:p>
    <w:tbl>
      <w:tblPr>
        <w:tblStyle w:val="TableGrid"/>
        <w:tblW w:w="0" w:type="auto"/>
        <w:tblLook w:val="04A0" w:firstRow="1" w:lastRow="0" w:firstColumn="1" w:lastColumn="0" w:noHBand="0" w:noVBand="1"/>
      </w:tblPr>
      <w:tblGrid>
        <w:gridCol w:w="9350"/>
      </w:tblGrid>
      <w:tr w:rsidR="00F8714F" w14:paraId="6AAF40F1" w14:textId="77777777" w:rsidTr="00DC5C15">
        <w:tc>
          <w:tcPr>
            <w:tcW w:w="9350" w:type="dxa"/>
            <w:shd w:val="clear" w:color="auto" w:fill="333300"/>
            <w:tcMar>
              <w:top w:w="144" w:type="dxa"/>
              <w:left w:w="144" w:type="dxa"/>
              <w:bottom w:w="144" w:type="dxa"/>
              <w:right w:w="144" w:type="dxa"/>
            </w:tcMar>
          </w:tcPr>
          <w:p w14:paraId="3FA9AD8B" w14:textId="77777777" w:rsidR="00F8714F" w:rsidRDefault="00F8714F" w:rsidP="00DC5C15">
            <w:pPr>
              <w:pStyle w:val="Code"/>
            </w:pPr>
            <w:r>
              <w:t>FROM ubuntu</w:t>
            </w:r>
          </w:p>
          <w:p w14:paraId="3431845A" w14:textId="576C37FA" w:rsidR="00F8714F" w:rsidRDefault="00F8714F" w:rsidP="00DC5C15">
            <w:pPr>
              <w:pStyle w:val="Code"/>
            </w:pPr>
            <w:r>
              <w:t xml:space="preserve">FROM </w:t>
            </w:r>
            <w:proofErr w:type="spellStart"/>
            <w:r>
              <w:t>httpd</w:t>
            </w:r>
            <w:proofErr w:type="spellEnd"/>
            <w:r>
              <w:t xml:space="preserve">   #</w:t>
            </w:r>
            <w:r w:rsidR="00B10290">
              <w:t xml:space="preserve"> </w:t>
            </w:r>
            <w:r>
              <w:t>The Apache HTTP Server Project</w:t>
            </w:r>
          </w:p>
        </w:tc>
      </w:tr>
    </w:tbl>
    <w:p w14:paraId="6662AA83" w14:textId="30D2567E" w:rsidR="00576AD9" w:rsidRDefault="00576AD9" w:rsidP="00576AD9"/>
    <w:p w14:paraId="104CFC8A" w14:textId="443177C0" w:rsidR="00F8714F" w:rsidRDefault="00B10290" w:rsidP="00576AD9">
      <w:r>
        <w:t xml:space="preserve">The "#" character you see in the above example is a comment character. Anything that appears after the "#" is considered a comment. This is an excellent way to document your </w:t>
      </w:r>
      <w:proofErr w:type="spellStart"/>
      <w:r>
        <w:t>Dockerfiles</w:t>
      </w:r>
      <w:proofErr w:type="spellEnd"/>
      <w:r>
        <w:t>.</w:t>
      </w:r>
    </w:p>
    <w:p w14:paraId="650801E4" w14:textId="46B48CBF" w:rsidR="00B10290" w:rsidRDefault="00E64EB3" w:rsidP="00E64EB3">
      <w:pPr>
        <w:pStyle w:val="Heading3"/>
      </w:pPr>
      <w:r>
        <w:t>Adding Files from the Context</w:t>
      </w:r>
    </w:p>
    <w:p w14:paraId="17884AE3" w14:textId="23BD8B0B" w:rsidR="00E64EB3" w:rsidRDefault="00C6062E" w:rsidP="00E64EB3">
      <w:r>
        <w:t xml:space="preserve">As you learned earlier, when you run </w:t>
      </w:r>
      <w:r w:rsidRPr="00C6062E">
        <w:rPr>
          <w:rFonts w:ascii="Consolas" w:hAnsi="Consolas"/>
        </w:rPr>
        <w:t>docker build</w:t>
      </w:r>
      <w:r>
        <w:t xml:space="preserve">, Docker transfers the files in the context to the Docker daemon. What you might not have realized is </w:t>
      </w:r>
      <w:r w:rsidR="0064268A">
        <w:t xml:space="preserve">the transfer of these files simply makes them available to the Docker daemon. It doesn't </w:t>
      </w:r>
      <w:r w:rsidR="00ED2080">
        <w:t xml:space="preserve">copy any of those files into your Docker image. </w:t>
      </w:r>
      <w:r w:rsidR="0022025D">
        <w:t>To</w:t>
      </w:r>
      <w:r w:rsidR="00ED2080">
        <w:t xml:space="preserve"> add files from the context into your image, you need instructions in your </w:t>
      </w:r>
      <w:proofErr w:type="spellStart"/>
      <w:r w:rsidR="00ED2080">
        <w:t>Dockerfile</w:t>
      </w:r>
      <w:proofErr w:type="spellEnd"/>
      <w:r w:rsidR="00ED2080">
        <w:t>.</w:t>
      </w:r>
    </w:p>
    <w:p w14:paraId="355501D4" w14:textId="0E5D7233" w:rsidR="00ED2080" w:rsidRDefault="00852E37" w:rsidP="00E64EB3">
      <w:r>
        <w:t xml:space="preserve">To add files from the context to your image, you can use the ADD </w:t>
      </w:r>
      <w:r w:rsidR="004679CB">
        <w:t>or</w:t>
      </w:r>
      <w:r>
        <w:t xml:space="preserve"> COPY instruction</w:t>
      </w:r>
      <w:r w:rsidR="004679CB">
        <w:t xml:space="preserve">. </w:t>
      </w:r>
      <w:r w:rsidR="00582AD8">
        <w:t>For example:</w:t>
      </w:r>
    </w:p>
    <w:tbl>
      <w:tblPr>
        <w:tblStyle w:val="TableGrid"/>
        <w:tblW w:w="0" w:type="auto"/>
        <w:tblLook w:val="04A0" w:firstRow="1" w:lastRow="0" w:firstColumn="1" w:lastColumn="0" w:noHBand="0" w:noVBand="1"/>
      </w:tblPr>
      <w:tblGrid>
        <w:gridCol w:w="9350"/>
      </w:tblGrid>
      <w:tr w:rsidR="00582AD8" w14:paraId="6A58929F" w14:textId="77777777" w:rsidTr="00DC5C15">
        <w:tc>
          <w:tcPr>
            <w:tcW w:w="9350" w:type="dxa"/>
            <w:shd w:val="clear" w:color="auto" w:fill="333300"/>
            <w:tcMar>
              <w:top w:w="144" w:type="dxa"/>
              <w:left w:w="144" w:type="dxa"/>
              <w:bottom w:w="144" w:type="dxa"/>
              <w:right w:w="144" w:type="dxa"/>
            </w:tcMar>
          </w:tcPr>
          <w:p w14:paraId="737BAAE9" w14:textId="211CC2D5" w:rsidR="00582AD8" w:rsidRDefault="00582AD8" w:rsidP="00DC5C15">
            <w:pPr>
              <w:pStyle w:val="Code"/>
            </w:pPr>
            <w:r>
              <w:t xml:space="preserve">COPY </w:t>
            </w:r>
            <w:r w:rsidR="009B1215">
              <w:t xml:space="preserve">index.html </w:t>
            </w:r>
            <w:r w:rsidR="005C2B4D">
              <w:t>/var/www/html</w:t>
            </w:r>
          </w:p>
        </w:tc>
      </w:tr>
    </w:tbl>
    <w:p w14:paraId="31F2D94F" w14:textId="17C3567C" w:rsidR="00582AD8" w:rsidRDefault="00582AD8" w:rsidP="00E64EB3"/>
    <w:p w14:paraId="240D7A28" w14:textId="5118B87F" w:rsidR="00A760CA" w:rsidRDefault="008263B3" w:rsidP="00E64EB3">
      <w:r>
        <w:t xml:space="preserve">The ADD instruction is similar, but it has additional capabilities. Most commonly, ADD is used when you want to </w:t>
      </w:r>
      <w:r w:rsidR="001D193F">
        <w:t xml:space="preserve">extract a tar file into your image. For example, </w:t>
      </w:r>
      <w:r w:rsidR="006B4640">
        <w:t>the following two instructions do something completely different.</w:t>
      </w:r>
    </w:p>
    <w:tbl>
      <w:tblPr>
        <w:tblStyle w:val="TableGrid"/>
        <w:tblW w:w="0" w:type="auto"/>
        <w:tblLook w:val="04A0" w:firstRow="1" w:lastRow="0" w:firstColumn="1" w:lastColumn="0" w:noHBand="0" w:noVBand="1"/>
      </w:tblPr>
      <w:tblGrid>
        <w:gridCol w:w="9350"/>
      </w:tblGrid>
      <w:tr w:rsidR="006B4640" w14:paraId="71782803" w14:textId="77777777" w:rsidTr="00DC5C15">
        <w:tc>
          <w:tcPr>
            <w:tcW w:w="9350" w:type="dxa"/>
            <w:shd w:val="clear" w:color="auto" w:fill="333300"/>
            <w:tcMar>
              <w:top w:w="144" w:type="dxa"/>
              <w:left w:w="144" w:type="dxa"/>
              <w:bottom w:w="144" w:type="dxa"/>
              <w:right w:w="144" w:type="dxa"/>
            </w:tcMar>
          </w:tcPr>
          <w:p w14:paraId="5FAB79F5" w14:textId="533759ED" w:rsidR="006B4640" w:rsidRDefault="006B4640" w:rsidP="00DC5C15">
            <w:pPr>
              <w:pStyle w:val="Code"/>
            </w:pPr>
            <w:r>
              <w:t xml:space="preserve">COPY </w:t>
            </w:r>
            <w:proofErr w:type="spellStart"/>
            <w:proofErr w:type="gramStart"/>
            <w:r w:rsidR="00B91F9E">
              <w:t>bigfiles.tar.xz</w:t>
            </w:r>
            <w:proofErr w:type="spellEnd"/>
            <w:proofErr w:type="gramEnd"/>
            <w:r w:rsidR="00B91F9E">
              <w:t xml:space="preserve"> </w:t>
            </w:r>
            <w:r w:rsidR="004A3257">
              <w:t>/</w:t>
            </w:r>
            <w:proofErr w:type="spellStart"/>
            <w:r w:rsidR="004A3257">
              <w:t>bigfiles</w:t>
            </w:r>
            <w:proofErr w:type="spellEnd"/>
            <w:r w:rsidR="004A3257">
              <w:t xml:space="preserve">   </w:t>
            </w:r>
          </w:p>
          <w:p w14:paraId="26A05F63" w14:textId="73EF974A" w:rsidR="004A3257" w:rsidRDefault="004A3257" w:rsidP="00DC5C15">
            <w:pPr>
              <w:pStyle w:val="Code"/>
            </w:pPr>
            <w:r>
              <w:t xml:space="preserve">ADD </w:t>
            </w:r>
            <w:proofErr w:type="spellStart"/>
            <w:proofErr w:type="gramStart"/>
            <w:r>
              <w:t>bigfiles.tar.xz</w:t>
            </w:r>
            <w:proofErr w:type="spellEnd"/>
            <w:proofErr w:type="gramEnd"/>
            <w:r>
              <w:t xml:space="preserve"> /</w:t>
            </w:r>
            <w:proofErr w:type="spellStart"/>
            <w:r>
              <w:t>bigfiles</w:t>
            </w:r>
            <w:proofErr w:type="spellEnd"/>
          </w:p>
        </w:tc>
      </w:tr>
    </w:tbl>
    <w:p w14:paraId="63C8BA4F" w14:textId="0D81BEEE" w:rsidR="006B4640" w:rsidRDefault="006B4640" w:rsidP="00E64EB3"/>
    <w:p w14:paraId="45865E2B" w14:textId="07375283" w:rsidR="004A3257" w:rsidRDefault="004A3257" w:rsidP="00E64EB3">
      <w:r>
        <w:t xml:space="preserve">The COPY instruction will copy the </w:t>
      </w:r>
      <w:proofErr w:type="spellStart"/>
      <w:proofErr w:type="gramStart"/>
      <w:r w:rsidR="005A3BAD">
        <w:t>bigfiles.tar.xz</w:t>
      </w:r>
      <w:proofErr w:type="spellEnd"/>
      <w:proofErr w:type="gramEnd"/>
      <w:r w:rsidR="005A3BAD">
        <w:t xml:space="preserve"> file to the </w:t>
      </w:r>
      <w:proofErr w:type="spellStart"/>
      <w:r w:rsidR="005A3BAD">
        <w:t>bigfiles</w:t>
      </w:r>
      <w:proofErr w:type="spellEnd"/>
      <w:r w:rsidR="005A3BAD">
        <w:t xml:space="preserve"> directory in my image. </w:t>
      </w:r>
      <w:r w:rsidR="00EF3022">
        <w:t>T</w:t>
      </w:r>
      <w:r w:rsidR="005A3BAD">
        <w:t>he ADD instruction</w:t>
      </w:r>
      <w:r w:rsidR="00A528C0">
        <w:t>, on the other hand,</w:t>
      </w:r>
      <w:r w:rsidR="005A3BAD">
        <w:t xml:space="preserve"> will </w:t>
      </w:r>
      <w:r w:rsidR="00553889">
        <w:t xml:space="preserve">auto-extract the </w:t>
      </w:r>
      <w:proofErr w:type="spellStart"/>
      <w:proofErr w:type="gramStart"/>
      <w:r w:rsidR="00553889">
        <w:t>bigfiles.tar.xz</w:t>
      </w:r>
      <w:proofErr w:type="spellEnd"/>
      <w:proofErr w:type="gramEnd"/>
      <w:r w:rsidR="00553889">
        <w:t xml:space="preserve"> file into the </w:t>
      </w:r>
      <w:proofErr w:type="spellStart"/>
      <w:r w:rsidR="00553889">
        <w:t>bigfiles</w:t>
      </w:r>
      <w:proofErr w:type="spellEnd"/>
      <w:r w:rsidR="00553889">
        <w:t xml:space="preserve"> directory in my image. </w:t>
      </w:r>
    </w:p>
    <w:p w14:paraId="1635E35B" w14:textId="59DD78F9" w:rsidR="00EA3D80" w:rsidRDefault="0007046F" w:rsidP="0007046F">
      <w:pPr>
        <w:pStyle w:val="Heading3"/>
      </w:pPr>
      <w:r>
        <w:t>Running Commands</w:t>
      </w:r>
    </w:p>
    <w:p w14:paraId="2076C24C" w14:textId="6B9B6401" w:rsidR="0007046F" w:rsidRDefault="00AE7C6C" w:rsidP="0007046F">
      <w:r>
        <w:t xml:space="preserve">Another common instruction used in </w:t>
      </w:r>
      <w:proofErr w:type="spellStart"/>
      <w:r>
        <w:t>Dockerfiles</w:t>
      </w:r>
      <w:proofErr w:type="spellEnd"/>
      <w:r>
        <w:t xml:space="preserve"> is the RUN instruction. The RUN instruction runs a command</w:t>
      </w:r>
      <w:r w:rsidR="009B3065">
        <w:t xml:space="preserve">. This is commonly used to install components in the container or </w:t>
      </w:r>
      <w:r w:rsidR="00BA0C26">
        <w:t>t</w:t>
      </w:r>
      <w:r w:rsidR="009B3065">
        <w:t>o change permissions</w:t>
      </w:r>
      <w:r w:rsidR="005248B9">
        <w:t xml:space="preserve"> on files. For example, consider the following snippet from a </w:t>
      </w:r>
      <w:proofErr w:type="spellStart"/>
      <w:r w:rsidR="005248B9">
        <w:t>Dockerfile</w:t>
      </w:r>
      <w:proofErr w:type="spellEnd"/>
      <w:r w:rsidR="005248B9">
        <w:t>.</w:t>
      </w:r>
    </w:p>
    <w:tbl>
      <w:tblPr>
        <w:tblStyle w:val="TableGrid"/>
        <w:tblW w:w="0" w:type="auto"/>
        <w:tblLook w:val="04A0" w:firstRow="1" w:lastRow="0" w:firstColumn="1" w:lastColumn="0" w:noHBand="0" w:noVBand="1"/>
      </w:tblPr>
      <w:tblGrid>
        <w:gridCol w:w="9350"/>
      </w:tblGrid>
      <w:tr w:rsidR="005248B9" w14:paraId="7535D404" w14:textId="77777777" w:rsidTr="00DC5C15">
        <w:tc>
          <w:tcPr>
            <w:tcW w:w="9350" w:type="dxa"/>
            <w:shd w:val="clear" w:color="auto" w:fill="333300"/>
            <w:tcMar>
              <w:top w:w="144" w:type="dxa"/>
              <w:left w:w="144" w:type="dxa"/>
              <w:bottom w:w="144" w:type="dxa"/>
              <w:right w:w="144" w:type="dxa"/>
            </w:tcMar>
          </w:tcPr>
          <w:p w14:paraId="30D15D39" w14:textId="77777777" w:rsidR="005248B9" w:rsidRDefault="005248B9" w:rsidP="00DC5C15">
            <w:pPr>
              <w:pStyle w:val="Code"/>
            </w:pPr>
            <w:r>
              <w:t>RUN apt-get update</w:t>
            </w:r>
          </w:p>
          <w:p w14:paraId="7FE98422" w14:textId="77777777" w:rsidR="00DB5B53" w:rsidRDefault="00DB5B53" w:rsidP="00DC5C15">
            <w:pPr>
              <w:pStyle w:val="Code"/>
            </w:pPr>
            <w:r>
              <w:t xml:space="preserve">RUN </w:t>
            </w:r>
            <w:r w:rsidR="00801BF9">
              <w:t xml:space="preserve">apt-get install -y --no-install-recommends </w:t>
            </w:r>
            <w:proofErr w:type="spellStart"/>
            <w:r w:rsidR="00801BF9">
              <w:t>openssh</w:t>
            </w:r>
            <w:proofErr w:type="spellEnd"/>
            <w:r w:rsidR="00801BF9">
              <w:t>-server</w:t>
            </w:r>
          </w:p>
          <w:p w14:paraId="70FA4158" w14:textId="77777777" w:rsidR="00801BF9" w:rsidRDefault="00801BF9" w:rsidP="00DC5C15">
            <w:pPr>
              <w:pStyle w:val="Code"/>
            </w:pPr>
            <w:r>
              <w:t xml:space="preserve">RUN </w:t>
            </w:r>
            <w:r w:rsidR="00EF25CE">
              <w:t>\</w:t>
            </w:r>
          </w:p>
          <w:p w14:paraId="671E8A5D" w14:textId="77777777" w:rsidR="00EF25CE" w:rsidRDefault="00EF25CE" w:rsidP="00DC5C15">
            <w:pPr>
              <w:pStyle w:val="Code"/>
            </w:pPr>
            <w:r>
              <w:t xml:space="preserve">    </w:t>
            </w:r>
            <w:proofErr w:type="spellStart"/>
            <w:r>
              <w:t>chmod</w:t>
            </w:r>
            <w:proofErr w:type="spellEnd"/>
            <w:r>
              <w:t xml:space="preserve"> 777 /var/log \</w:t>
            </w:r>
          </w:p>
          <w:p w14:paraId="34B74098" w14:textId="09097538" w:rsidR="00B940DB" w:rsidRDefault="00EF25CE" w:rsidP="00DC5C15">
            <w:pPr>
              <w:pStyle w:val="Code"/>
            </w:pPr>
            <w:r>
              <w:t xml:space="preserve">    </w:t>
            </w:r>
            <w:proofErr w:type="spellStart"/>
            <w:r>
              <w:t>chmod</w:t>
            </w:r>
            <w:proofErr w:type="spellEnd"/>
            <w:r>
              <w:t xml:space="preserve"> 777 /var/run</w:t>
            </w:r>
          </w:p>
        </w:tc>
      </w:tr>
    </w:tbl>
    <w:p w14:paraId="1FC3C708" w14:textId="4AE298BF" w:rsidR="005248B9" w:rsidRDefault="005248B9" w:rsidP="0007046F"/>
    <w:p w14:paraId="720AA216" w14:textId="2C2716C4" w:rsidR="00B940DB" w:rsidRDefault="00B940DB" w:rsidP="0007046F">
      <w:r>
        <w:t xml:space="preserve">In this example, the RUN instruction is used to run </w:t>
      </w:r>
      <w:r w:rsidR="00105190">
        <w:t xml:space="preserve">the Advanced Package Tool </w:t>
      </w:r>
      <w:r w:rsidR="00695B79">
        <w:t xml:space="preserve">(APT) to install OpenSSH server and then change the permissions on a couple of directories. </w:t>
      </w:r>
      <w:r w:rsidR="00B60564">
        <w:t xml:space="preserve">The "\" character is used </w:t>
      </w:r>
      <w:r w:rsidR="000D7122">
        <w:t>when you want to continue the RUN instruction on a new line.</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95B79" w14:paraId="5E475F6D" w14:textId="77777777" w:rsidTr="00C1454E">
        <w:tc>
          <w:tcPr>
            <w:tcW w:w="895" w:type="dxa"/>
            <w:shd w:val="clear" w:color="auto" w:fill="8EAADB" w:themeFill="accent1" w:themeFillTint="99"/>
          </w:tcPr>
          <w:p w14:paraId="27A2BC3B" w14:textId="77777777" w:rsidR="00695B79" w:rsidRDefault="00695B79" w:rsidP="007B3D2F">
            <w:r>
              <w:rPr>
                <w:noProof/>
              </w:rPr>
              <w:drawing>
                <wp:anchor distT="0" distB="0" distL="114300" distR="114300" simplePos="0" relativeHeight="251667456" behindDoc="0" locked="0" layoutInCell="1" allowOverlap="1" wp14:anchorId="7324CBE0" wp14:editId="509A6D2E">
                  <wp:simplePos x="0" y="0"/>
                  <wp:positionH relativeFrom="column">
                    <wp:posOffset>34608</wp:posOffset>
                  </wp:positionH>
                  <wp:positionV relativeFrom="paragraph">
                    <wp:posOffset>227648</wp:posOffset>
                  </wp:positionV>
                  <wp:extent cx="418359" cy="425450"/>
                  <wp:effectExtent l="0" t="0" r="1270" b="0"/>
                  <wp:wrapNone/>
                  <wp:docPr id="6" name="Picture 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91BFE79" w14:textId="77777777" w:rsidR="00695B79" w:rsidRDefault="00695B79" w:rsidP="007B3D2F"/>
          <w:p w14:paraId="31FE4189" w14:textId="14D00069" w:rsidR="00695B79" w:rsidRDefault="000D7122" w:rsidP="0001231F">
            <w:r>
              <w:t xml:space="preserve">When the RUN instruction is used, </w:t>
            </w:r>
            <w:r w:rsidR="006E4AED">
              <w:t xml:space="preserve">the command is </w:t>
            </w:r>
            <w:r w:rsidR="005E4D4D">
              <w:t>executed</w:t>
            </w:r>
            <w:r w:rsidR="006E4AED">
              <w:t xml:space="preserve"> in a new layer on top of the existing Docker image. The change is then committed to a new image</w:t>
            </w:r>
            <w:r w:rsidR="00F16741">
              <w:t xml:space="preserve">. You'll learn more about </w:t>
            </w:r>
            <w:r w:rsidR="00F16741" w:rsidRPr="00F16741">
              <w:rPr>
                <w:rFonts w:ascii="Consolas" w:hAnsi="Consolas"/>
              </w:rPr>
              <w:t>docker commit</w:t>
            </w:r>
            <w:r w:rsidR="00F16741">
              <w:t xml:space="preserve"> later in this module.</w:t>
            </w:r>
          </w:p>
          <w:p w14:paraId="215447AD" w14:textId="394E7FDB" w:rsidR="0031108F" w:rsidRDefault="0031108F" w:rsidP="0001231F"/>
          <w:p w14:paraId="138BBD64" w14:textId="07D41486" w:rsidR="0031108F" w:rsidRPr="0031108F" w:rsidRDefault="0031108F" w:rsidP="0001231F">
            <w:r>
              <w:t xml:space="preserve">It's important to understand that instructions in the </w:t>
            </w:r>
            <w:proofErr w:type="spellStart"/>
            <w:r>
              <w:t>Dockerfile</w:t>
            </w:r>
            <w:proofErr w:type="spellEnd"/>
            <w:r>
              <w:t xml:space="preserve"> are </w:t>
            </w:r>
            <w:r>
              <w:rPr>
                <w:i/>
              </w:rPr>
              <w:t>not</w:t>
            </w:r>
            <w:r>
              <w:t xml:space="preserve"> executed on the OS after the Docker container is running. The </w:t>
            </w:r>
            <w:proofErr w:type="spellStart"/>
            <w:r>
              <w:t>Dockerfile</w:t>
            </w:r>
            <w:proofErr w:type="spellEnd"/>
            <w:r>
              <w:t xml:space="preserve"> is used solely to </w:t>
            </w:r>
            <w:r w:rsidR="00867A40">
              <w:t xml:space="preserve">instruct the Docker daemon how to build the image. </w:t>
            </w:r>
          </w:p>
          <w:p w14:paraId="0224F13D" w14:textId="77777777" w:rsidR="00695B79" w:rsidRPr="00C1454E" w:rsidRDefault="00695B79" w:rsidP="007B3D2F"/>
        </w:tc>
      </w:tr>
    </w:tbl>
    <w:p w14:paraId="0140A265" w14:textId="3FE4711B" w:rsidR="00695B79" w:rsidRDefault="00695B79" w:rsidP="0007046F"/>
    <w:p w14:paraId="39D3EE4D" w14:textId="220ACCFB" w:rsidR="00F16741" w:rsidRDefault="004B72EE" w:rsidP="004B72EE">
      <w:pPr>
        <w:pStyle w:val="Heading3"/>
      </w:pPr>
      <w:r>
        <w:t>Exposing Ports</w:t>
      </w:r>
    </w:p>
    <w:p w14:paraId="13667308" w14:textId="598D5BA3" w:rsidR="004B72EE" w:rsidRDefault="004B72EE" w:rsidP="004B72EE">
      <w:r>
        <w:t xml:space="preserve">App Service </w:t>
      </w:r>
      <w:r w:rsidR="008E54C7">
        <w:t xml:space="preserve">apps are all web-based, so your containers will need to expose a port to the outside </w:t>
      </w:r>
      <w:proofErr w:type="gramStart"/>
      <w:r w:rsidR="008E54C7">
        <w:t>world</w:t>
      </w:r>
      <w:proofErr w:type="gramEnd"/>
      <w:r w:rsidR="008E54C7">
        <w:t xml:space="preserve"> so users can access it. </w:t>
      </w:r>
      <w:r w:rsidR="008F4B02">
        <w:t xml:space="preserve">You use the EXPOSE instruction to do that. </w:t>
      </w:r>
    </w:p>
    <w:tbl>
      <w:tblPr>
        <w:tblStyle w:val="TableGrid"/>
        <w:tblW w:w="0" w:type="auto"/>
        <w:tblLook w:val="04A0" w:firstRow="1" w:lastRow="0" w:firstColumn="1" w:lastColumn="0" w:noHBand="0" w:noVBand="1"/>
      </w:tblPr>
      <w:tblGrid>
        <w:gridCol w:w="9350"/>
      </w:tblGrid>
      <w:tr w:rsidR="008F4B02" w14:paraId="36802A9B" w14:textId="77777777" w:rsidTr="00DC5C15">
        <w:tc>
          <w:tcPr>
            <w:tcW w:w="9350" w:type="dxa"/>
            <w:shd w:val="clear" w:color="auto" w:fill="333300"/>
            <w:tcMar>
              <w:top w:w="144" w:type="dxa"/>
              <w:left w:w="144" w:type="dxa"/>
              <w:bottom w:w="144" w:type="dxa"/>
              <w:right w:w="144" w:type="dxa"/>
            </w:tcMar>
          </w:tcPr>
          <w:p w14:paraId="20960666" w14:textId="39A85338" w:rsidR="008F4B02" w:rsidRDefault="008F4B02" w:rsidP="00DC5C15">
            <w:pPr>
              <w:pStyle w:val="Code"/>
            </w:pPr>
            <w:r>
              <w:t>EXPOSE 80 2222</w:t>
            </w:r>
          </w:p>
        </w:tc>
      </w:tr>
    </w:tbl>
    <w:p w14:paraId="0691C097" w14:textId="7C535130" w:rsidR="008F4B02" w:rsidRDefault="008F4B02" w:rsidP="004B72EE"/>
    <w:p w14:paraId="235E9773" w14:textId="2D25A493" w:rsidR="00104AB3" w:rsidRDefault="00104AB3" w:rsidP="004B72EE">
      <w:r>
        <w:lastRenderedPageBreak/>
        <w:t xml:space="preserve">In the snippet above, two ports are exposed; 80 and 2222. You'll commonly see this in App Service because custom containers need to expose port 2222 if they want to use </w:t>
      </w:r>
      <w:r w:rsidR="0031108F">
        <w:t>web-based SSH.</w:t>
      </w:r>
    </w:p>
    <w:p w14:paraId="18276D3A" w14:textId="5FD3CAFE" w:rsidR="0031108F" w:rsidRDefault="0031108F" w:rsidP="0031108F">
      <w:pPr>
        <w:pStyle w:val="Heading3"/>
      </w:pPr>
      <w:r>
        <w:t>Setting Environment Variables</w:t>
      </w:r>
    </w:p>
    <w:p w14:paraId="5B1F698F" w14:textId="23CD4E6E" w:rsidR="0031108F" w:rsidRDefault="00CB0B38" w:rsidP="0031108F">
      <w:r>
        <w:t xml:space="preserve">If you need to set environment variables in your image, use the ENV instruction. </w:t>
      </w:r>
    </w:p>
    <w:tbl>
      <w:tblPr>
        <w:tblStyle w:val="TableGrid"/>
        <w:tblW w:w="0" w:type="auto"/>
        <w:tblLook w:val="04A0" w:firstRow="1" w:lastRow="0" w:firstColumn="1" w:lastColumn="0" w:noHBand="0" w:noVBand="1"/>
      </w:tblPr>
      <w:tblGrid>
        <w:gridCol w:w="9350"/>
      </w:tblGrid>
      <w:tr w:rsidR="00C45DC2" w14:paraId="31DB79A5" w14:textId="77777777" w:rsidTr="00DC5C15">
        <w:tc>
          <w:tcPr>
            <w:tcW w:w="9350" w:type="dxa"/>
            <w:shd w:val="clear" w:color="auto" w:fill="333300"/>
            <w:tcMar>
              <w:top w:w="144" w:type="dxa"/>
              <w:left w:w="144" w:type="dxa"/>
              <w:bottom w:w="144" w:type="dxa"/>
              <w:right w:w="144" w:type="dxa"/>
            </w:tcMar>
          </w:tcPr>
          <w:p w14:paraId="2B853F55" w14:textId="1315FEA3" w:rsidR="008C2302" w:rsidRDefault="00C45DC2" w:rsidP="00DC5C15">
            <w:pPr>
              <w:pStyle w:val="Code"/>
            </w:pPr>
            <w:r>
              <w:t>ENV PATH</w:t>
            </w:r>
            <w:r w:rsidR="0056207C">
              <w:t xml:space="preserve"> </w:t>
            </w:r>
            <w:r w:rsidR="008C2302">
              <w:t>/</w:t>
            </w:r>
            <w:proofErr w:type="spellStart"/>
            <w:r w:rsidR="008C2302">
              <w:t>usr</w:t>
            </w:r>
            <w:proofErr w:type="spellEnd"/>
            <w:r w:rsidR="008C2302">
              <w:t>/local/</w:t>
            </w:r>
            <w:proofErr w:type="spellStart"/>
            <w:r w:rsidR="008C2302">
              <w:t>nginx</w:t>
            </w:r>
            <w:proofErr w:type="spellEnd"/>
            <w:r w:rsidR="008C2302">
              <w:t>/</w:t>
            </w:r>
            <w:proofErr w:type="gramStart"/>
            <w:r w:rsidR="008C2302">
              <w:t>bin:$</w:t>
            </w:r>
            <w:proofErr w:type="gramEnd"/>
            <w:r w:rsidR="008C2302">
              <w:t>PATH</w:t>
            </w:r>
          </w:p>
        </w:tc>
      </w:tr>
    </w:tbl>
    <w:p w14:paraId="16468C68" w14:textId="4DD67287" w:rsidR="00C45DC2" w:rsidRDefault="00C45DC2" w:rsidP="0031108F"/>
    <w:p w14:paraId="36F4918A" w14:textId="0BC4403F" w:rsidR="008C2302" w:rsidRDefault="00080772" w:rsidP="0031108F">
      <w:r>
        <w:t xml:space="preserve">The snippet shown will </w:t>
      </w:r>
      <w:r w:rsidR="002449FE">
        <w:t>add "/</w:t>
      </w:r>
      <w:proofErr w:type="spellStart"/>
      <w:r w:rsidR="002449FE">
        <w:t>usr</w:t>
      </w:r>
      <w:proofErr w:type="spellEnd"/>
      <w:r w:rsidR="002449FE">
        <w:t>/local/</w:t>
      </w:r>
      <w:proofErr w:type="spellStart"/>
      <w:r w:rsidR="002449FE">
        <w:t>nginx</w:t>
      </w:r>
      <w:proofErr w:type="spellEnd"/>
      <w:r w:rsidR="002449FE">
        <w:t xml:space="preserve">/bin" to the existing PATH environment variable in the image. </w:t>
      </w:r>
      <w:r w:rsidR="008952E0">
        <w:t xml:space="preserve">Like the RUN instruction, the ENV instruction </w:t>
      </w:r>
      <w:r w:rsidR="00434B04">
        <w:t>creates a new layer.</w:t>
      </w:r>
    </w:p>
    <w:p w14:paraId="02E1577B" w14:textId="5EAC321F" w:rsidR="00434B04" w:rsidRDefault="00610791" w:rsidP="005F7AD8">
      <w:pPr>
        <w:pStyle w:val="Heading3"/>
      </w:pPr>
      <w:r>
        <w:t>Executing Commands on Container Start</w:t>
      </w:r>
    </w:p>
    <w:p w14:paraId="48A439D4" w14:textId="6EA4EC9C" w:rsidR="00D52C8B" w:rsidRDefault="00203310" w:rsidP="00610791">
      <w:r>
        <w:t xml:space="preserve">When a container starts, </w:t>
      </w:r>
      <w:r w:rsidR="00AD6420">
        <w:t xml:space="preserve">something needs to run so that it can be used. For example, if your container runs Ubuntu, you </w:t>
      </w:r>
      <w:r w:rsidR="00261E6C">
        <w:t>will</w:t>
      </w:r>
      <w:r w:rsidR="00AD6420">
        <w:t xml:space="preserve"> want to run </w:t>
      </w:r>
      <w:r w:rsidR="00261E6C">
        <w:t xml:space="preserve">Bash when it starts so users can </w:t>
      </w:r>
      <w:r w:rsidR="009A207F">
        <w:t>get</w:t>
      </w:r>
      <w:r w:rsidR="00261E6C">
        <w:t xml:space="preserve"> to the command line. If your container runs Nginx, you will want to run "</w:t>
      </w:r>
      <w:proofErr w:type="spellStart"/>
      <w:r w:rsidR="00261E6C">
        <w:t>nginx</w:t>
      </w:r>
      <w:proofErr w:type="spellEnd"/>
      <w:r w:rsidR="00261E6C">
        <w:t xml:space="preserve">." </w:t>
      </w:r>
    </w:p>
    <w:p w14:paraId="3CDB5684" w14:textId="3B6B7986" w:rsidR="00F84615" w:rsidRDefault="00F84615" w:rsidP="00610791">
      <w:r>
        <w:t xml:space="preserve">To run commands on container start, you can use the ENTRYPOINT and CMD instructions. </w:t>
      </w:r>
      <w:r w:rsidR="00341247">
        <w:t>Consider the following snippet.</w:t>
      </w:r>
    </w:p>
    <w:tbl>
      <w:tblPr>
        <w:tblStyle w:val="TableGrid"/>
        <w:tblW w:w="0" w:type="auto"/>
        <w:tblLook w:val="04A0" w:firstRow="1" w:lastRow="0" w:firstColumn="1" w:lastColumn="0" w:noHBand="0" w:noVBand="1"/>
      </w:tblPr>
      <w:tblGrid>
        <w:gridCol w:w="9350"/>
      </w:tblGrid>
      <w:tr w:rsidR="00341247" w14:paraId="1CF52AA8" w14:textId="77777777" w:rsidTr="00DC5C15">
        <w:tc>
          <w:tcPr>
            <w:tcW w:w="9350" w:type="dxa"/>
            <w:shd w:val="clear" w:color="auto" w:fill="333300"/>
            <w:tcMar>
              <w:top w:w="144" w:type="dxa"/>
              <w:left w:w="144" w:type="dxa"/>
              <w:bottom w:w="144" w:type="dxa"/>
              <w:right w:w="144" w:type="dxa"/>
            </w:tcMar>
          </w:tcPr>
          <w:p w14:paraId="6E64285D" w14:textId="77777777" w:rsidR="00341247" w:rsidRDefault="00341247" w:rsidP="00DC5C15">
            <w:pPr>
              <w:pStyle w:val="Code"/>
            </w:pPr>
            <w:r>
              <w:t>FROM ubuntu</w:t>
            </w:r>
          </w:p>
          <w:p w14:paraId="1E256DE2" w14:textId="276F6054" w:rsidR="008F4D2F" w:rsidRDefault="008F4D2F" w:rsidP="00DC5C15">
            <w:pPr>
              <w:pStyle w:val="Code"/>
            </w:pPr>
            <w:r>
              <w:t>ENTRYPOINT ["</w:t>
            </w:r>
            <w:r w:rsidR="00447479">
              <w:t>/bin/bash</w:t>
            </w:r>
            <w:r>
              <w:t>"]</w:t>
            </w:r>
          </w:p>
        </w:tc>
      </w:tr>
    </w:tbl>
    <w:p w14:paraId="2521D642" w14:textId="3222DEAD" w:rsidR="00341247" w:rsidRDefault="00341247" w:rsidP="00610791"/>
    <w:p w14:paraId="1FD3B43D" w14:textId="6EF4A767" w:rsidR="005926DA" w:rsidRDefault="002203EC" w:rsidP="00610791">
      <w:r>
        <w:t xml:space="preserve">When this Docker image is run, a container is </w:t>
      </w:r>
      <w:r w:rsidR="005926DA">
        <w:t>created,</w:t>
      </w:r>
      <w:r>
        <w:t xml:space="preserve"> and </w:t>
      </w:r>
      <w:r w:rsidR="00994B02">
        <w:t>Bash is executed.</w:t>
      </w:r>
      <w:r w:rsidR="005926DA">
        <w:t xml:space="preserve"> Now consider this example.</w:t>
      </w:r>
    </w:p>
    <w:tbl>
      <w:tblPr>
        <w:tblStyle w:val="TableGrid"/>
        <w:tblW w:w="0" w:type="auto"/>
        <w:tblLook w:val="04A0" w:firstRow="1" w:lastRow="0" w:firstColumn="1" w:lastColumn="0" w:noHBand="0" w:noVBand="1"/>
      </w:tblPr>
      <w:tblGrid>
        <w:gridCol w:w="9350"/>
      </w:tblGrid>
      <w:tr w:rsidR="005926DA" w14:paraId="4764FA1C" w14:textId="77777777" w:rsidTr="00DC5C15">
        <w:tc>
          <w:tcPr>
            <w:tcW w:w="9350" w:type="dxa"/>
            <w:shd w:val="clear" w:color="auto" w:fill="333300"/>
            <w:tcMar>
              <w:top w:w="144" w:type="dxa"/>
              <w:left w:w="144" w:type="dxa"/>
              <w:bottom w:w="144" w:type="dxa"/>
              <w:right w:w="144" w:type="dxa"/>
            </w:tcMar>
          </w:tcPr>
          <w:p w14:paraId="10AAAE91" w14:textId="77777777" w:rsidR="005926DA" w:rsidRDefault="005926DA" w:rsidP="00DC5C15">
            <w:pPr>
              <w:pStyle w:val="Code"/>
            </w:pPr>
            <w:r>
              <w:t xml:space="preserve">FROM ubuntu </w:t>
            </w:r>
          </w:p>
          <w:p w14:paraId="01BCE9E0" w14:textId="068ADCBA" w:rsidR="00F209B0" w:rsidRDefault="005926DA" w:rsidP="00DC5C15">
            <w:pPr>
              <w:pStyle w:val="Code"/>
            </w:pPr>
            <w:r>
              <w:t>CMD</w:t>
            </w:r>
            <w:r w:rsidR="00F209B0">
              <w:t xml:space="preserve"> ["/bin/bash"]</w:t>
            </w:r>
          </w:p>
        </w:tc>
      </w:tr>
    </w:tbl>
    <w:p w14:paraId="3AC70FFB" w14:textId="184292D4" w:rsidR="005926DA" w:rsidRDefault="005926DA" w:rsidP="00610791"/>
    <w:p w14:paraId="4D079EE4" w14:textId="285B71F5" w:rsidR="00F209B0" w:rsidRDefault="00F209B0" w:rsidP="00610791">
      <w:r>
        <w:t xml:space="preserve">This </w:t>
      </w:r>
      <w:r w:rsidR="002F7CCC">
        <w:t xml:space="preserve">snippet does </w:t>
      </w:r>
      <w:r w:rsidR="00E676BE">
        <w:t>the same</w:t>
      </w:r>
      <w:r w:rsidR="002F7CCC">
        <w:t xml:space="preserve"> thing. In this example, ENTRYPOINT and CMD are interchangeable. However, there are differences. Consider this example.</w:t>
      </w:r>
    </w:p>
    <w:tbl>
      <w:tblPr>
        <w:tblStyle w:val="TableGrid"/>
        <w:tblW w:w="0" w:type="auto"/>
        <w:tblLook w:val="04A0" w:firstRow="1" w:lastRow="0" w:firstColumn="1" w:lastColumn="0" w:noHBand="0" w:noVBand="1"/>
      </w:tblPr>
      <w:tblGrid>
        <w:gridCol w:w="9350"/>
      </w:tblGrid>
      <w:tr w:rsidR="002F7CCC" w14:paraId="39C53BF8" w14:textId="77777777" w:rsidTr="00DC5C15">
        <w:tc>
          <w:tcPr>
            <w:tcW w:w="9350" w:type="dxa"/>
            <w:shd w:val="clear" w:color="auto" w:fill="333300"/>
            <w:tcMar>
              <w:top w:w="144" w:type="dxa"/>
              <w:left w:w="144" w:type="dxa"/>
              <w:bottom w:w="144" w:type="dxa"/>
              <w:right w:w="144" w:type="dxa"/>
            </w:tcMar>
          </w:tcPr>
          <w:p w14:paraId="75098925" w14:textId="77777777" w:rsidR="002F7CCC" w:rsidRDefault="002068C5" w:rsidP="00DC5C15">
            <w:pPr>
              <w:pStyle w:val="Code"/>
            </w:pPr>
            <w:r>
              <w:t>FROM ubuntu</w:t>
            </w:r>
          </w:p>
          <w:p w14:paraId="4EC3C5A3" w14:textId="77777777" w:rsidR="002068C5" w:rsidRDefault="002068C5" w:rsidP="00DC5C15">
            <w:pPr>
              <w:pStyle w:val="Code"/>
            </w:pPr>
            <w:r>
              <w:t>ENTRYPOINT ["ping", "www.microsoft.com"]</w:t>
            </w:r>
          </w:p>
          <w:p w14:paraId="055C1CB0" w14:textId="1F6FDEB4" w:rsidR="00BE2F08" w:rsidRDefault="00BE2F08" w:rsidP="00DC5C15">
            <w:pPr>
              <w:pStyle w:val="Code"/>
            </w:pPr>
            <w:r>
              <w:t>CMD ["</w:t>
            </w:r>
            <w:r w:rsidR="009A3B26">
              <w:t>hub.docker.com"]</w:t>
            </w:r>
          </w:p>
        </w:tc>
      </w:tr>
    </w:tbl>
    <w:p w14:paraId="19B9BB88" w14:textId="21BF56D7" w:rsidR="002F7CCC" w:rsidRDefault="002F7CCC" w:rsidP="00610791"/>
    <w:p w14:paraId="44733977" w14:textId="1BA4B2CC" w:rsidR="009A3B26" w:rsidRDefault="009A3B26" w:rsidP="00610791">
      <w:r>
        <w:t xml:space="preserve">When this container is run, the command executed by the CMD instruction will be appended to what is run by the ENTRYPOINT instruction. In other words, both "www.microsoft.com" and "hub.docker.com" will be pinged. </w:t>
      </w:r>
    </w:p>
    <w:p w14:paraId="04703A3D" w14:textId="619DC3E6" w:rsidR="008C5874" w:rsidRDefault="008C5874" w:rsidP="008C5874">
      <w:pPr>
        <w:pStyle w:val="Heading3"/>
      </w:pPr>
      <w:r>
        <w:t>Two Forms of ENTRYPOINT and CMD</w:t>
      </w:r>
    </w:p>
    <w:p w14:paraId="186C047E" w14:textId="56D5EF83" w:rsidR="00971256" w:rsidRDefault="00E676BE" w:rsidP="00610791">
      <w:r>
        <w:t>All</w:t>
      </w:r>
      <w:r w:rsidR="00971256">
        <w:t xml:space="preserve"> the examples shown so far are using the </w:t>
      </w:r>
      <w:r w:rsidR="00CB0C21">
        <w:rPr>
          <w:i/>
        </w:rPr>
        <w:t>exec</w:t>
      </w:r>
      <w:r w:rsidR="00CB0C21">
        <w:t xml:space="preserve"> form of ENTRYPOINT and CMD. (The exec form </w:t>
      </w:r>
      <w:r w:rsidR="00D716FC">
        <w:t xml:space="preserve">uses commands enclosed in square brackets.) There's another form of ENTRYPOINT and CMD, and that's the </w:t>
      </w:r>
      <w:r w:rsidR="00D716FC">
        <w:rPr>
          <w:i/>
        </w:rPr>
        <w:t xml:space="preserve">shell </w:t>
      </w:r>
      <w:r w:rsidR="00D716FC">
        <w:t xml:space="preserve">form. The commands behave differently if you use the shell form. </w:t>
      </w:r>
    </w:p>
    <w:p w14:paraId="5EE14293" w14:textId="450FD905" w:rsidR="00D716FC" w:rsidRDefault="00D716FC" w:rsidP="00610791">
      <w:r>
        <w:lastRenderedPageBreak/>
        <w:t>Consider the following example using the shell form.</w:t>
      </w:r>
    </w:p>
    <w:tbl>
      <w:tblPr>
        <w:tblStyle w:val="TableGrid"/>
        <w:tblW w:w="0" w:type="auto"/>
        <w:tblLook w:val="04A0" w:firstRow="1" w:lastRow="0" w:firstColumn="1" w:lastColumn="0" w:noHBand="0" w:noVBand="1"/>
      </w:tblPr>
      <w:tblGrid>
        <w:gridCol w:w="9350"/>
      </w:tblGrid>
      <w:tr w:rsidR="00D716FC" w14:paraId="2FE52E15" w14:textId="77777777" w:rsidTr="00DC5C15">
        <w:tc>
          <w:tcPr>
            <w:tcW w:w="9350" w:type="dxa"/>
            <w:shd w:val="clear" w:color="auto" w:fill="333300"/>
            <w:tcMar>
              <w:top w:w="144" w:type="dxa"/>
              <w:left w:w="144" w:type="dxa"/>
              <w:bottom w:w="144" w:type="dxa"/>
              <w:right w:w="144" w:type="dxa"/>
            </w:tcMar>
          </w:tcPr>
          <w:p w14:paraId="2BF5467B" w14:textId="77777777" w:rsidR="00D716FC" w:rsidRDefault="00D716FC" w:rsidP="00DC5C15">
            <w:pPr>
              <w:pStyle w:val="Code"/>
            </w:pPr>
            <w:r>
              <w:t>FROM ubuntu</w:t>
            </w:r>
          </w:p>
          <w:p w14:paraId="0E62F9F5" w14:textId="77777777" w:rsidR="00D716FC" w:rsidRDefault="00D716FC" w:rsidP="00DC5C15">
            <w:pPr>
              <w:pStyle w:val="Code"/>
            </w:pPr>
            <w:r>
              <w:t xml:space="preserve">ENTRYPOINT </w:t>
            </w:r>
            <w:r w:rsidR="006E34D2">
              <w:t>exec ping www.microsoft.com</w:t>
            </w:r>
          </w:p>
          <w:p w14:paraId="45E65204" w14:textId="4D278569" w:rsidR="006E34D2" w:rsidRDefault="006E34D2" w:rsidP="00DC5C15">
            <w:pPr>
              <w:pStyle w:val="Code"/>
            </w:pPr>
            <w:r>
              <w:t xml:space="preserve">CMD </w:t>
            </w:r>
            <w:r w:rsidR="00AB1038">
              <w:t>hub.docker.com</w:t>
            </w:r>
          </w:p>
        </w:tc>
      </w:tr>
    </w:tbl>
    <w:p w14:paraId="0C056452" w14:textId="0035DEE5" w:rsidR="00D716FC" w:rsidRDefault="00D716FC" w:rsidP="00610791"/>
    <w:p w14:paraId="2DB4B130" w14:textId="4B823C63" w:rsidR="00AB1038" w:rsidRDefault="00AB1038" w:rsidP="00610791">
      <w:r>
        <w:t>When this container is run, "www.microsoft.com" will be pinged, but "hub.docker.com" will not be. That's because CMD instructions following an ENTRYPOINT instruction in shell form are ignored.</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5B4972" w14:paraId="2F7A82F1" w14:textId="77777777" w:rsidTr="00C1454E">
        <w:tc>
          <w:tcPr>
            <w:tcW w:w="895" w:type="dxa"/>
            <w:shd w:val="clear" w:color="auto" w:fill="8EAADB" w:themeFill="accent1" w:themeFillTint="99"/>
          </w:tcPr>
          <w:p w14:paraId="45E386F0" w14:textId="77777777" w:rsidR="005B4972" w:rsidRDefault="005B4972" w:rsidP="007B3D2F">
            <w:r>
              <w:rPr>
                <w:noProof/>
              </w:rPr>
              <w:drawing>
                <wp:anchor distT="0" distB="0" distL="114300" distR="114300" simplePos="0" relativeHeight="251671552" behindDoc="0" locked="0" layoutInCell="1" allowOverlap="1" wp14:anchorId="09FE1CB7" wp14:editId="663AC3C0">
                  <wp:simplePos x="0" y="0"/>
                  <wp:positionH relativeFrom="column">
                    <wp:posOffset>20320</wp:posOffset>
                  </wp:positionH>
                  <wp:positionV relativeFrom="paragraph">
                    <wp:posOffset>108903</wp:posOffset>
                  </wp:positionV>
                  <wp:extent cx="418359" cy="425450"/>
                  <wp:effectExtent l="0" t="0" r="1270" b="0"/>
                  <wp:wrapNone/>
                  <wp:docPr id="9" name="Picture 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4BC6ED8" w14:textId="77777777" w:rsidR="005B4972" w:rsidRDefault="005B4972" w:rsidP="007B3D2F"/>
          <w:p w14:paraId="0BF51D27" w14:textId="287DB97A" w:rsidR="005B4972" w:rsidRPr="0001231F" w:rsidRDefault="005B4972" w:rsidP="0001231F">
            <w:r>
              <w:t xml:space="preserve">If you are using both ENTRYPOINT and CMD instructions, make sure you use the same form (either </w:t>
            </w:r>
            <w:r w:rsidR="00B94067">
              <w:t>exec or shell) for both. Don't mix the two forms.</w:t>
            </w:r>
          </w:p>
          <w:p w14:paraId="556C1BFC" w14:textId="77777777" w:rsidR="005B4972" w:rsidRPr="00C1454E" w:rsidRDefault="005B4972" w:rsidP="007B3D2F"/>
        </w:tc>
      </w:tr>
    </w:tbl>
    <w:p w14:paraId="5E538A0A" w14:textId="77748F3D" w:rsidR="005B4972" w:rsidRDefault="005B4972" w:rsidP="00610791"/>
    <w:p w14:paraId="4DA805FB" w14:textId="7A0E6427" w:rsidR="00B94067" w:rsidRDefault="009E325F" w:rsidP="00610791">
      <w:r>
        <w:t>The exec form is the preferred form</w:t>
      </w:r>
      <w:r w:rsidR="000D07CD">
        <w:t xml:space="preserve">, but it does have some shortcomings you need to be aware of. When using the exec form, the command you run doesn't have access to environment variables. For example, the following snippet </w:t>
      </w:r>
      <w:r w:rsidR="00877E27">
        <w:t>will not work correctly.</w:t>
      </w:r>
    </w:p>
    <w:tbl>
      <w:tblPr>
        <w:tblStyle w:val="TableGrid"/>
        <w:tblW w:w="0" w:type="auto"/>
        <w:tblLook w:val="04A0" w:firstRow="1" w:lastRow="0" w:firstColumn="1" w:lastColumn="0" w:noHBand="0" w:noVBand="1"/>
      </w:tblPr>
      <w:tblGrid>
        <w:gridCol w:w="9350"/>
      </w:tblGrid>
      <w:tr w:rsidR="00877E27" w14:paraId="75D45C4C" w14:textId="77777777" w:rsidTr="00DC5C15">
        <w:tc>
          <w:tcPr>
            <w:tcW w:w="9350" w:type="dxa"/>
            <w:shd w:val="clear" w:color="auto" w:fill="333300"/>
            <w:tcMar>
              <w:top w:w="144" w:type="dxa"/>
              <w:left w:w="144" w:type="dxa"/>
              <w:bottom w:w="144" w:type="dxa"/>
              <w:right w:w="144" w:type="dxa"/>
            </w:tcMar>
          </w:tcPr>
          <w:p w14:paraId="3396C60D" w14:textId="5EEB3018" w:rsidR="00877E27" w:rsidRDefault="00877E27" w:rsidP="00DC5C15">
            <w:pPr>
              <w:pStyle w:val="Code"/>
            </w:pPr>
            <w:r>
              <w:t xml:space="preserve">FROM </w:t>
            </w:r>
            <w:r w:rsidR="008B763C">
              <w:t>openjdk:8-jdk-alpine</w:t>
            </w:r>
          </w:p>
          <w:p w14:paraId="4A59E5DE" w14:textId="745DBBAD" w:rsidR="00877E27" w:rsidRDefault="00B26E4C" w:rsidP="00DC5C15">
            <w:pPr>
              <w:pStyle w:val="Code"/>
            </w:pPr>
            <w:r>
              <w:t>CMD ["java", "-jar", "*.jar"]</w:t>
            </w:r>
          </w:p>
        </w:tc>
      </w:tr>
    </w:tbl>
    <w:p w14:paraId="15251316" w14:textId="77777777" w:rsidR="00877E27" w:rsidRDefault="00877E27" w:rsidP="00610791"/>
    <w:p w14:paraId="5D4BBCB2" w14:textId="0231A28E" w:rsidR="00780202" w:rsidRDefault="003666F0" w:rsidP="00610791">
      <w:r>
        <w:t xml:space="preserve">Because the command doesn't have knowledge of the $PATH environment variable, </w:t>
      </w:r>
      <w:r w:rsidR="00EC5CBA">
        <w:t>it won't know where the Java executable is, so this won't work. Also, I'm using a wildcard here, and since wildcards are evaluated by the shell, that won't work either. This is an example of a subtle problem you might encounter</w:t>
      </w:r>
      <w:r w:rsidR="008B763C">
        <w:t>.</w:t>
      </w:r>
    </w:p>
    <w:p w14:paraId="1A1ED5E9" w14:textId="2CA8CB1F" w:rsidR="00A74269" w:rsidRDefault="00960940" w:rsidP="00960940">
      <w:pPr>
        <w:pStyle w:val="Heading3"/>
      </w:pPr>
      <w:r>
        <w:t>Initialization Scripts</w:t>
      </w:r>
    </w:p>
    <w:p w14:paraId="62852EAA" w14:textId="4DBE73B9" w:rsidR="00960940" w:rsidRDefault="00DB4605" w:rsidP="00960940">
      <w:r>
        <w:t xml:space="preserve">It's common for a developer to want to run many commands when a container is started. </w:t>
      </w:r>
      <w:r w:rsidR="001557E0">
        <w:t xml:space="preserve">An initialization shell script is a common method of doing that. Once the script is ready and added to the Docker image, </w:t>
      </w:r>
      <w:r w:rsidR="0046627C">
        <w:t>it can be executed using ENTRYPOINT. Here's an example.</w:t>
      </w:r>
    </w:p>
    <w:tbl>
      <w:tblPr>
        <w:tblStyle w:val="TableGrid"/>
        <w:tblW w:w="0" w:type="auto"/>
        <w:tblLook w:val="04A0" w:firstRow="1" w:lastRow="0" w:firstColumn="1" w:lastColumn="0" w:noHBand="0" w:noVBand="1"/>
      </w:tblPr>
      <w:tblGrid>
        <w:gridCol w:w="9350"/>
      </w:tblGrid>
      <w:tr w:rsidR="0046627C" w14:paraId="51F1F5E0" w14:textId="77777777" w:rsidTr="00DC5C15">
        <w:tc>
          <w:tcPr>
            <w:tcW w:w="9350" w:type="dxa"/>
            <w:shd w:val="clear" w:color="auto" w:fill="333300"/>
            <w:tcMar>
              <w:top w:w="144" w:type="dxa"/>
              <w:left w:w="144" w:type="dxa"/>
              <w:bottom w:w="144" w:type="dxa"/>
              <w:right w:w="144" w:type="dxa"/>
            </w:tcMar>
          </w:tcPr>
          <w:p w14:paraId="2778A7CF" w14:textId="77777777" w:rsidR="0046627C" w:rsidRDefault="0046627C" w:rsidP="00DC5C15">
            <w:pPr>
              <w:pStyle w:val="Code"/>
            </w:pPr>
            <w:r>
              <w:t xml:space="preserve">FROM </w:t>
            </w:r>
            <w:proofErr w:type="spellStart"/>
            <w:r>
              <w:t>nginx</w:t>
            </w:r>
            <w:proofErr w:type="spellEnd"/>
          </w:p>
          <w:p w14:paraId="79FC6DA4" w14:textId="77777777" w:rsidR="0046627C" w:rsidRDefault="0046627C" w:rsidP="00DC5C15">
            <w:pPr>
              <w:pStyle w:val="Code"/>
            </w:pPr>
            <w:r>
              <w:t>COPY init.sh /bin/   # copy the script to the /bin directory.</w:t>
            </w:r>
          </w:p>
          <w:p w14:paraId="10C82B76" w14:textId="6605EC7B" w:rsidR="0046627C" w:rsidRDefault="005E569D" w:rsidP="00DC5C15">
            <w:pPr>
              <w:pStyle w:val="Code"/>
            </w:pPr>
            <w:r>
              <w:t xml:space="preserve">RUN </w:t>
            </w:r>
            <w:proofErr w:type="spellStart"/>
            <w:r>
              <w:t>chmod</w:t>
            </w:r>
            <w:proofErr w:type="spellEnd"/>
            <w:r>
              <w:t xml:space="preserve"> 755 /bin/init.sh   # set permissions</w:t>
            </w:r>
          </w:p>
          <w:p w14:paraId="71EAA612" w14:textId="4EB06B1E" w:rsidR="005E569D" w:rsidRDefault="00494D25" w:rsidP="00DC5C15">
            <w:pPr>
              <w:pStyle w:val="Code"/>
            </w:pPr>
            <w:r>
              <w:t>ENTRYPOINT ["/bin/init.sh"]</w:t>
            </w:r>
          </w:p>
        </w:tc>
      </w:tr>
    </w:tbl>
    <w:p w14:paraId="1E6A5FD1" w14:textId="610A412D" w:rsidR="0046627C" w:rsidRDefault="0046627C" w:rsidP="00960940"/>
    <w:p w14:paraId="61734F09" w14:textId="257BE4E2" w:rsidR="00494D25" w:rsidRDefault="00494D25" w:rsidP="00960940">
      <w:r>
        <w:t xml:space="preserve">This is something you'll commonly see in App Service because our guidance on building custom images recommends it. </w:t>
      </w:r>
    </w:p>
    <w:p w14:paraId="1D08668E" w14:textId="52EF46B8" w:rsidR="00A80C93" w:rsidRDefault="00A80C93" w:rsidP="00A80C93">
      <w:pPr>
        <w:pStyle w:val="Heading2"/>
      </w:pPr>
      <w:proofErr w:type="gramStart"/>
      <w:r>
        <w:t>Using .</w:t>
      </w:r>
      <w:proofErr w:type="spellStart"/>
      <w:r>
        <w:t>dockerignore</w:t>
      </w:r>
      <w:proofErr w:type="spellEnd"/>
      <w:proofErr w:type="gramEnd"/>
    </w:p>
    <w:p w14:paraId="4078EA58" w14:textId="05A144A6" w:rsidR="00A80C93" w:rsidRDefault="0044112C" w:rsidP="00A80C93">
      <w:r>
        <w:t>As you've learned, when you build a Docker image</w:t>
      </w:r>
      <w:r w:rsidR="00E50D8A">
        <w:t>, Docker sends the build context (</w:t>
      </w:r>
      <w:proofErr w:type="gramStart"/>
      <w:r w:rsidR="00E50D8A">
        <w:t>all of</w:t>
      </w:r>
      <w:proofErr w:type="gramEnd"/>
      <w:r w:rsidR="00E50D8A">
        <w:t xml:space="preserve"> the files in the path you specify) to the Docker daemon. </w:t>
      </w:r>
      <w:r w:rsidR="002C66F6">
        <w:t xml:space="preserve">You should make sure that you don't include unnecessary files in the build context, and you can exclude files using </w:t>
      </w:r>
      <w:proofErr w:type="gramStart"/>
      <w:r w:rsidR="002C66F6">
        <w:t xml:space="preserve">a </w:t>
      </w:r>
      <w:r w:rsidR="002C66F6">
        <w:rPr>
          <w:i/>
        </w:rPr>
        <w:t>.</w:t>
      </w:r>
      <w:proofErr w:type="spellStart"/>
      <w:r w:rsidR="002C66F6">
        <w:rPr>
          <w:i/>
        </w:rPr>
        <w:t>dockerignore</w:t>
      </w:r>
      <w:proofErr w:type="spellEnd"/>
      <w:proofErr w:type="gramEnd"/>
      <w:r w:rsidR="002C66F6">
        <w:t xml:space="preserve"> file.</w:t>
      </w:r>
    </w:p>
    <w:p w14:paraId="16D33533" w14:textId="56859293" w:rsidR="002C66F6" w:rsidRDefault="000E5929" w:rsidP="00A80C93">
      <w:r>
        <w:lastRenderedPageBreak/>
        <w:t xml:space="preserve">Why </w:t>
      </w:r>
      <w:proofErr w:type="gramStart"/>
      <w:r>
        <w:t>exclude</w:t>
      </w:r>
      <w:proofErr w:type="gramEnd"/>
      <w:r>
        <w:t xml:space="preserve"> files? You might have some large files in your directory path that you don't need in your Docker image. If you include those files in the build context, they'll have to be uploaded to the Docker daemon, and that can take a lot of time. You might also have some files with private or sensitive information in them that you don't want included. For these reasons, it's considered a best-practice to </w:t>
      </w:r>
      <w:r>
        <w:rPr>
          <w:i/>
        </w:rPr>
        <w:t>always</w:t>
      </w:r>
      <w:r>
        <w:t xml:space="preserve"> use </w:t>
      </w:r>
      <w:proofErr w:type="gramStart"/>
      <w:r>
        <w:t>a .</w:t>
      </w:r>
      <w:proofErr w:type="spellStart"/>
      <w:r>
        <w:t>dockerignore</w:t>
      </w:r>
      <w:proofErr w:type="spellEnd"/>
      <w:proofErr w:type="gramEnd"/>
      <w:r>
        <w:t xml:space="preserve"> file.</w:t>
      </w:r>
    </w:p>
    <w:p w14:paraId="5D54E7CB" w14:textId="4A019898" w:rsidR="000E5929" w:rsidRDefault="003465C3" w:rsidP="00A80C93">
      <w:proofErr w:type="gramStart"/>
      <w:r>
        <w:t>The .</w:t>
      </w:r>
      <w:proofErr w:type="spellStart"/>
      <w:r>
        <w:t>dockerignore</w:t>
      </w:r>
      <w:proofErr w:type="spellEnd"/>
      <w:proofErr w:type="gramEnd"/>
      <w:r>
        <w:t xml:space="preserve"> file uses </w:t>
      </w:r>
      <w:r w:rsidR="00F57D63">
        <w:t xml:space="preserve">the </w:t>
      </w:r>
      <w:r w:rsidR="00F57D63">
        <w:rPr>
          <w:i/>
        </w:rPr>
        <w:t xml:space="preserve">Match </w:t>
      </w:r>
      <w:r w:rsidR="00F57D63">
        <w:t xml:space="preserve">function in the Go language to match files. (You can see the documentation on the Match function at </w:t>
      </w:r>
      <w:r w:rsidR="005B1A9D" w:rsidRPr="005B1A9D">
        <w:t>https://golang.org/pkg/path/filepath/#Match</w:t>
      </w:r>
      <w:r w:rsidR="005B1A9D">
        <w:t xml:space="preserve">.) However, Docker adds an additional wildcard string of </w:t>
      </w:r>
      <w:r w:rsidR="005B1A9D">
        <w:rPr>
          <w:b/>
        </w:rPr>
        <w:t>**</w:t>
      </w:r>
      <w:r w:rsidR="005B1A9D">
        <w:t xml:space="preserve"> that matches</w:t>
      </w:r>
      <w:r w:rsidR="00441028">
        <w:t xml:space="preserve"> any number of directories. For example, to ignore all files with a .</w:t>
      </w:r>
      <w:proofErr w:type="spellStart"/>
      <w:r w:rsidR="00441028">
        <w:t>tmp</w:t>
      </w:r>
      <w:proofErr w:type="spellEnd"/>
      <w:r w:rsidR="00441028">
        <w:t xml:space="preserve"> file extension in all directories, you can include the following in </w:t>
      </w:r>
      <w:proofErr w:type="gramStart"/>
      <w:r w:rsidR="00441028">
        <w:t>your .</w:t>
      </w:r>
      <w:proofErr w:type="spellStart"/>
      <w:r w:rsidR="00441028">
        <w:t>dockerignore</w:t>
      </w:r>
      <w:proofErr w:type="spellEnd"/>
      <w:proofErr w:type="gramEnd"/>
      <w:r w:rsidR="00441028">
        <w:t xml:space="preserve"> file.</w:t>
      </w:r>
    </w:p>
    <w:tbl>
      <w:tblPr>
        <w:tblStyle w:val="TableGrid"/>
        <w:tblW w:w="0" w:type="auto"/>
        <w:tblLook w:val="04A0" w:firstRow="1" w:lastRow="0" w:firstColumn="1" w:lastColumn="0" w:noHBand="0" w:noVBand="1"/>
      </w:tblPr>
      <w:tblGrid>
        <w:gridCol w:w="9350"/>
      </w:tblGrid>
      <w:tr w:rsidR="00441028" w14:paraId="720B4B70" w14:textId="77777777" w:rsidTr="00DC5C15">
        <w:tc>
          <w:tcPr>
            <w:tcW w:w="9350" w:type="dxa"/>
            <w:shd w:val="clear" w:color="auto" w:fill="333300"/>
            <w:tcMar>
              <w:top w:w="144" w:type="dxa"/>
              <w:left w:w="144" w:type="dxa"/>
              <w:bottom w:w="144" w:type="dxa"/>
              <w:right w:w="144" w:type="dxa"/>
            </w:tcMar>
          </w:tcPr>
          <w:p w14:paraId="738C8D07" w14:textId="0C1A6F43" w:rsidR="00441028" w:rsidRDefault="00441028" w:rsidP="00DC5C15">
            <w:pPr>
              <w:pStyle w:val="Code"/>
            </w:pPr>
            <w:r>
              <w:t>**/*.</w:t>
            </w:r>
            <w:proofErr w:type="spellStart"/>
            <w:r>
              <w:t>tmp</w:t>
            </w:r>
            <w:proofErr w:type="spellEnd"/>
          </w:p>
        </w:tc>
      </w:tr>
    </w:tbl>
    <w:p w14:paraId="3A47E798" w14:textId="6D2B11CA" w:rsidR="00441028" w:rsidRDefault="00441028" w:rsidP="00A80C93"/>
    <w:p w14:paraId="285651EB" w14:textId="406C3E2C" w:rsidR="00441028" w:rsidRDefault="00441028" w:rsidP="00A80C93">
      <w:r>
        <w:t>This will exclude all .</w:t>
      </w:r>
      <w:proofErr w:type="spellStart"/>
      <w:r>
        <w:t>tmp</w:t>
      </w:r>
      <w:proofErr w:type="spellEnd"/>
      <w:r>
        <w:t xml:space="preserve"> files, even those in the root folder.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441028" w14:paraId="181CD39B" w14:textId="77777777" w:rsidTr="00C1454E">
        <w:tc>
          <w:tcPr>
            <w:tcW w:w="895" w:type="dxa"/>
            <w:shd w:val="clear" w:color="auto" w:fill="8EAADB" w:themeFill="accent1" w:themeFillTint="99"/>
          </w:tcPr>
          <w:p w14:paraId="1301DFA2" w14:textId="77777777" w:rsidR="00441028" w:rsidRDefault="00441028" w:rsidP="007B3D2F">
            <w:r>
              <w:rPr>
                <w:noProof/>
              </w:rPr>
              <w:drawing>
                <wp:anchor distT="0" distB="0" distL="114300" distR="114300" simplePos="0" relativeHeight="251677696" behindDoc="0" locked="0" layoutInCell="1" allowOverlap="1" wp14:anchorId="24EE91CA" wp14:editId="2530160F">
                  <wp:simplePos x="0" y="0"/>
                  <wp:positionH relativeFrom="column">
                    <wp:posOffset>21908</wp:posOffset>
                  </wp:positionH>
                  <wp:positionV relativeFrom="paragraph">
                    <wp:posOffset>139383</wp:posOffset>
                  </wp:positionV>
                  <wp:extent cx="437092" cy="444500"/>
                  <wp:effectExtent l="0" t="0" r="1270" b="0"/>
                  <wp:wrapNone/>
                  <wp:docPr id="28" name="Picture 28" descr="C:\Users\james\AppData\Local\Temp\SNAGHTML310f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Temp\SNAGHTML310f3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092" cy="444500"/>
                          </a:xfrm>
                          <a:prstGeom prst="rect">
                            <a:avLst/>
                          </a:prstGeom>
                          <a:noFill/>
                          <a:ln>
                            <a:noFill/>
                          </a:ln>
                        </pic:spPr>
                      </pic:pic>
                    </a:graphicData>
                  </a:graphic>
                </wp:anchor>
              </w:drawing>
            </w:r>
          </w:p>
        </w:tc>
        <w:tc>
          <w:tcPr>
            <w:tcW w:w="8455" w:type="dxa"/>
            <w:shd w:val="clear" w:color="auto" w:fill="8EAADB" w:themeFill="accent1" w:themeFillTint="99"/>
          </w:tcPr>
          <w:p w14:paraId="49ECF7B5" w14:textId="77777777" w:rsidR="00441028" w:rsidRDefault="00441028" w:rsidP="007B3D2F"/>
          <w:p w14:paraId="2EF97207" w14:textId="46972222" w:rsidR="00441028" w:rsidRDefault="00441028" w:rsidP="00CD1961">
            <w:r>
              <w:t xml:space="preserve">For more information on </w:t>
            </w:r>
            <w:proofErr w:type="gramStart"/>
            <w:r>
              <w:t>the .</w:t>
            </w:r>
            <w:proofErr w:type="spellStart"/>
            <w:r>
              <w:t>dockerignore</w:t>
            </w:r>
            <w:proofErr w:type="spellEnd"/>
            <w:proofErr w:type="gramEnd"/>
            <w:r>
              <w:t xml:space="preserve"> file, see </w:t>
            </w:r>
            <w:r w:rsidR="00523BFE" w:rsidRPr="00523BFE">
              <w:t>https://docs.docker.com/engine/reference/builder/#dockerignore-file</w:t>
            </w:r>
            <w:r w:rsidR="00523BFE">
              <w:t>.</w:t>
            </w:r>
          </w:p>
          <w:p w14:paraId="32984F09" w14:textId="77777777" w:rsidR="00441028" w:rsidRPr="00C1454E" w:rsidRDefault="00441028" w:rsidP="00CD1961"/>
        </w:tc>
      </w:tr>
    </w:tbl>
    <w:p w14:paraId="1399EC10" w14:textId="77777777" w:rsidR="00441028" w:rsidRPr="005B1A9D" w:rsidRDefault="00441028" w:rsidP="00A80C93"/>
    <w:p w14:paraId="4E9F304A" w14:textId="4BA2FE3E" w:rsidR="00494D25" w:rsidRDefault="00494D25" w:rsidP="00494D25">
      <w:pPr>
        <w:pStyle w:val="Heading1"/>
      </w:pPr>
      <w:r>
        <w:t xml:space="preserve">Creating an Image Using </w:t>
      </w:r>
      <w:r w:rsidRPr="00494D25">
        <w:rPr>
          <w:rFonts w:ascii="Consolas" w:hAnsi="Consolas"/>
        </w:rPr>
        <w:t>docker commit</w:t>
      </w:r>
    </w:p>
    <w:p w14:paraId="47007826" w14:textId="2AF42CBC" w:rsidR="00494D25" w:rsidRDefault="007617D9" w:rsidP="00494D25">
      <w:r>
        <w:t xml:space="preserve">Once you run a Docker container, you can make changes to the container and then </w:t>
      </w:r>
      <w:r>
        <w:rPr>
          <w:i/>
        </w:rPr>
        <w:t>commit</w:t>
      </w:r>
      <w:r>
        <w:t xml:space="preserve"> those changes to a new Docker image. For example, you might </w:t>
      </w:r>
      <w:r w:rsidR="00391E9D">
        <w:t xml:space="preserve">want to install </w:t>
      </w:r>
      <w:r w:rsidR="00E7085E">
        <w:t>OpenSSH</w:t>
      </w:r>
      <w:r w:rsidR="00391E9D">
        <w:t xml:space="preserve"> and some other components into an Ubuntu container and then commit that to a new image. When the new image is run, the resulting container will include the components you installed.</w:t>
      </w:r>
    </w:p>
    <w:p w14:paraId="6F027C38" w14:textId="210FAE25" w:rsidR="00FB3E3A" w:rsidRDefault="00AC63F5" w:rsidP="00494D25">
      <w:r>
        <w:t>Here's an example of how this works.</w:t>
      </w:r>
    </w:p>
    <w:p w14:paraId="71989702" w14:textId="77777777" w:rsidR="0036615F" w:rsidRDefault="0036615F" w:rsidP="00494D25"/>
    <w:tbl>
      <w:tblPr>
        <w:tblStyle w:val="TableGrid"/>
        <w:tblW w:w="0" w:type="auto"/>
        <w:tblLook w:val="04A0" w:firstRow="1" w:lastRow="0" w:firstColumn="1" w:lastColumn="0" w:noHBand="0" w:noVBand="1"/>
      </w:tblPr>
      <w:tblGrid>
        <w:gridCol w:w="9350"/>
      </w:tblGrid>
      <w:tr w:rsidR="00AC63F5" w14:paraId="05DA51F8" w14:textId="77777777" w:rsidTr="00DC5C15">
        <w:tc>
          <w:tcPr>
            <w:tcW w:w="9350" w:type="dxa"/>
            <w:shd w:val="clear" w:color="auto" w:fill="333300"/>
            <w:tcMar>
              <w:top w:w="144" w:type="dxa"/>
              <w:left w:w="144" w:type="dxa"/>
              <w:bottom w:w="144" w:type="dxa"/>
              <w:right w:w="144" w:type="dxa"/>
            </w:tcMar>
          </w:tcPr>
          <w:p w14:paraId="390F7531" w14:textId="2D7CF193" w:rsidR="00AC63F5" w:rsidRDefault="00CA5427" w:rsidP="00DC5C15">
            <w:pPr>
              <w:pStyle w:val="Code"/>
            </w:pPr>
            <w:r>
              <w:t xml:space="preserve">$ </w:t>
            </w:r>
            <w:r w:rsidR="0036615F">
              <w:t xml:space="preserve">docker build -t </w:t>
            </w:r>
            <w:proofErr w:type="gramStart"/>
            <w:r w:rsidR="0036615F">
              <w:t>jimsubuntu:v</w:t>
            </w:r>
            <w:proofErr w:type="gramEnd"/>
            <w:r w:rsidR="0036615F">
              <w:t>1 .</w:t>
            </w:r>
            <w:r w:rsidR="004A3AF7">
              <w:t xml:space="preserve">   #build my image</w:t>
            </w:r>
          </w:p>
          <w:p w14:paraId="6099CF10" w14:textId="07BB40F0" w:rsidR="003700BF" w:rsidRDefault="004A3AF7" w:rsidP="00DC5C15">
            <w:pPr>
              <w:pStyle w:val="Code"/>
            </w:pPr>
            <w:r>
              <w:t>...</w:t>
            </w:r>
          </w:p>
          <w:p w14:paraId="3A05A6BC" w14:textId="65AD0F08" w:rsidR="003700BF" w:rsidRDefault="00CA5427" w:rsidP="00DC5C15">
            <w:pPr>
              <w:pStyle w:val="Code"/>
            </w:pPr>
            <w:r>
              <w:t xml:space="preserve">$ </w:t>
            </w:r>
            <w:r w:rsidR="00165965">
              <w:t xml:space="preserve">docker run -it </w:t>
            </w:r>
            <w:proofErr w:type="gramStart"/>
            <w:r w:rsidR="00165965">
              <w:t>jimsubuntu:v</w:t>
            </w:r>
            <w:proofErr w:type="gramEnd"/>
            <w:r w:rsidR="00165965">
              <w:t xml:space="preserve">1 </w:t>
            </w:r>
            <w:proofErr w:type="spellStart"/>
            <w:r w:rsidR="00165965">
              <w:t>sh</w:t>
            </w:r>
            <w:proofErr w:type="spellEnd"/>
            <w:r w:rsidR="004A3AF7">
              <w:t xml:space="preserve">   #run my image</w:t>
            </w:r>
          </w:p>
        </w:tc>
      </w:tr>
    </w:tbl>
    <w:p w14:paraId="3E5E12D7" w14:textId="72CAC885" w:rsidR="00AC63F5" w:rsidRDefault="00AC63F5" w:rsidP="00494D25"/>
    <w:tbl>
      <w:tblPr>
        <w:tblStyle w:val="TableGrid"/>
        <w:tblW w:w="0" w:type="auto"/>
        <w:tblBorders>
          <w:insideV w:val="none" w:sz="0" w:space="0" w:color="auto"/>
        </w:tblBorders>
        <w:tblLook w:val="04A0" w:firstRow="1" w:lastRow="0" w:firstColumn="1" w:lastColumn="0" w:noHBand="0" w:noVBand="1"/>
      </w:tblPr>
      <w:tblGrid>
        <w:gridCol w:w="895"/>
        <w:gridCol w:w="8455"/>
      </w:tblGrid>
      <w:tr w:rsidR="00632BD3" w14:paraId="4E3EC583" w14:textId="77777777" w:rsidTr="00C1454E">
        <w:tc>
          <w:tcPr>
            <w:tcW w:w="895" w:type="dxa"/>
            <w:shd w:val="clear" w:color="auto" w:fill="8EAADB" w:themeFill="accent1" w:themeFillTint="99"/>
          </w:tcPr>
          <w:p w14:paraId="5510A67F" w14:textId="77777777" w:rsidR="00632BD3" w:rsidRDefault="00632BD3" w:rsidP="007B3D2F">
            <w:r>
              <w:rPr>
                <w:noProof/>
              </w:rPr>
              <w:drawing>
                <wp:anchor distT="0" distB="0" distL="114300" distR="114300" simplePos="0" relativeHeight="251681792" behindDoc="0" locked="0" layoutInCell="1" allowOverlap="1" wp14:anchorId="592C004A" wp14:editId="72855E0B">
                  <wp:simplePos x="0" y="0"/>
                  <wp:positionH relativeFrom="column">
                    <wp:posOffset>25082</wp:posOffset>
                  </wp:positionH>
                  <wp:positionV relativeFrom="paragraph">
                    <wp:posOffset>180340</wp:posOffset>
                  </wp:positionV>
                  <wp:extent cx="418359" cy="425450"/>
                  <wp:effectExtent l="0" t="0" r="1270" b="0"/>
                  <wp:wrapNone/>
                  <wp:docPr id="12" name="Picture 1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AD039A3" w14:textId="77777777" w:rsidR="00632BD3" w:rsidRDefault="00632BD3" w:rsidP="007B3D2F"/>
          <w:p w14:paraId="21402AD0" w14:textId="021A82F5" w:rsidR="00632BD3" w:rsidRPr="0001231F" w:rsidRDefault="00632BD3" w:rsidP="0001231F">
            <w:bookmarkStart w:id="0" w:name="_GoBack"/>
            <w:r>
              <w:t xml:space="preserve">If you need to specify a port mapping, you can do that using the “-p” switch. However, make sure that you specify the “-p” switch </w:t>
            </w:r>
            <w:r>
              <w:rPr>
                <w:i/>
              </w:rPr>
              <w:t>before</w:t>
            </w:r>
            <w:r>
              <w:t xml:space="preserve"> the image name. Otherwise, your port won’t be mapped into the container’s network and your image won’t work.</w:t>
            </w:r>
          </w:p>
          <w:bookmarkEnd w:id="0"/>
          <w:p w14:paraId="35B72622" w14:textId="77777777" w:rsidR="00632BD3" w:rsidRPr="00C1454E" w:rsidRDefault="00632BD3" w:rsidP="007B3D2F"/>
        </w:tc>
      </w:tr>
    </w:tbl>
    <w:p w14:paraId="687B93E5" w14:textId="1497FA0F" w:rsidR="00565548" w:rsidRPr="00632BD3" w:rsidRDefault="00565548" w:rsidP="00494D25"/>
    <w:p w14:paraId="6EB74C63" w14:textId="4BB625DD" w:rsidR="006A5533" w:rsidRDefault="006A5533" w:rsidP="00494D25">
      <w:r>
        <w:t xml:space="preserve">After I run my image, I'll be sitting at a shell prompt. </w:t>
      </w:r>
      <w:r w:rsidR="00E7085E">
        <w:t>I'll install OpenSSH from that prompt.</w:t>
      </w:r>
    </w:p>
    <w:tbl>
      <w:tblPr>
        <w:tblStyle w:val="TableGrid"/>
        <w:tblW w:w="0" w:type="auto"/>
        <w:tblLook w:val="04A0" w:firstRow="1" w:lastRow="0" w:firstColumn="1" w:lastColumn="0" w:noHBand="0" w:noVBand="1"/>
      </w:tblPr>
      <w:tblGrid>
        <w:gridCol w:w="9350"/>
      </w:tblGrid>
      <w:tr w:rsidR="00E7085E" w14:paraId="7CBA9968" w14:textId="77777777" w:rsidTr="00DC5C15">
        <w:tc>
          <w:tcPr>
            <w:tcW w:w="9350" w:type="dxa"/>
            <w:shd w:val="clear" w:color="auto" w:fill="333300"/>
            <w:tcMar>
              <w:top w:w="144" w:type="dxa"/>
              <w:left w:w="144" w:type="dxa"/>
              <w:bottom w:w="144" w:type="dxa"/>
              <w:right w:w="144" w:type="dxa"/>
            </w:tcMar>
          </w:tcPr>
          <w:p w14:paraId="6D75919E" w14:textId="77777777" w:rsidR="00E7085E" w:rsidRDefault="00E7085E" w:rsidP="00DC5C15">
            <w:pPr>
              <w:pStyle w:val="Code"/>
            </w:pPr>
            <w:r>
              <w:lastRenderedPageBreak/>
              <w:t xml:space="preserve"># </w:t>
            </w:r>
            <w:r w:rsidR="0056557D">
              <w:t>apt-get update</w:t>
            </w:r>
          </w:p>
          <w:p w14:paraId="6C7D864C" w14:textId="77777777" w:rsidR="0056557D" w:rsidRDefault="0056557D" w:rsidP="00DC5C15">
            <w:pPr>
              <w:pStyle w:val="Code"/>
            </w:pPr>
            <w:r>
              <w:t>...</w:t>
            </w:r>
          </w:p>
          <w:p w14:paraId="1B2F32BF" w14:textId="22AB70F0" w:rsidR="0056557D" w:rsidRDefault="0056557D" w:rsidP="00DC5C15">
            <w:pPr>
              <w:pStyle w:val="Code"/>
            </w:pPr>
            <w:r>
              <w:t xml:space="preserve"># apt-get install -y --no-install-recommends </w:t>
            </w:r>
            <w:proofErr w:type="spellStart"/>
            <w:r>
              <w:t>openssh</w:t>
            </w:r>
            <w:proofErr w:type="spellEnd"/>
            <w:r>
              <w:t>-server</w:t>
            </w:r>
          </w:p>
        </w:tc>
      </w:tr>
    </w:tbl>
    <w:p w14:paraId="25D76D06" w14:textId="266C0E62" w:rsidR="00E7085E" w:rsidRDefault="00E7085E" w:rsidP="00494D25"/>
    <w:p w14:paraId="1A70928E" w14:textId="2A515760" w:rsidR="00962A51" w:rsidRDefault="00962A51" w:rsidP="00494D25">
      <w:r>
        <w:t xml:space="preserve">Once this install finishes, I can use </w:t>
      </w:r>
      <w:r w:rsidRPr="00B55EEF">
        <w:rPr>
          <w:rFonts w:ascii="Consolas" w:hAnsi="Consolas"/>
        </w:rPr>
        <w:t>docker commit</w:t>
      </w:r>
      <w:r>
        <w:t xml:space="preserve"> to create a new docker image with the changes I've made</w:t>
      </w:r>
      <w:r w:rsidR="003974D1">
        <w:t>. However, first I'll need to get the name of the running container.</w:t>
      </w:r>
    </w:p>
    <w:tbl>
      <w:tblPr>
        <w:tblStyle w:val="TableGrid"/>
        <w:tblW w:w="0" w:type="auto"/>
        <w:tblLook w:val="04A0" w:firstRow="1" w:lastRow="0" w:firstColumn="1" w:lastColumn="0" w:noHBand="0" w:noVBand="1"/>
      </w:tblPr>
      <w:tblGrid>
        <w:gridCol w:w="9350"/>
      </w:tblGrid>
      <w:tr w:rsidR="003974D1" w:rsidRPr="00B55EEF" w14:paraId="0982A4EB" w14:textId="77777777" w:rsidTr="00DC5C15">
        <w:tc>
          <w:tcPr>
            <w:tcW w:w="9350" w:type="dxa"/>
            <w:shd w:val="clear" w:color="auto" w:fill="333300"/>
            <w:tcMar>
              <w:top w:w="144" w:type="dxa"/>
              <w:left w:w="144" w:type="dxa"/>
              <w:bottom w:w="144" w:type="dxa"/>
              <w:right w:w="144" w:type="dxa"/>
            </w:tcMar>
          </w:tcPr>
          <w:p w14:paraId="31558C11" w14:textId="546BF598" w:rsidR="003974D1" w:rsidRPr="00B55EEF" w:rsidRDefault="00CA5427" w:rsidP="00DC5C15">
            <w:pPr>
              <w:pStyle w:val="Code"/>
              <w:rPr>
                <w:sz w:val="16"/>
              </w:rPr>
            </w:pPr>
            <w:r>
              <w:rPr>
                <w:sz w:val="16"/>
              </w:rPr>
              <w:t xml:space="preserve">$ </w:t>
            </w:r>
            <w:r w:rsidR="003974D1" w:rsidRPr="00B55EEF">
              <w:rPr>
                <w:sz w:val="16"/>
              </w:rPr>
              <w:t xml:space="preserve">docker </w:t>
            </w:r>
            <w:proofErr w:type="spellStart"/>
            <w:r w:rsidR="003974D1" w:rsidRPr="00B55EEF">
              <w:rPr>
                <w:sz w:val="16"/>
              </w:rPr>
              <w:t>ps</w:t>
            </w:r>
            <w:proofErr w:type="spellEnd"/>
            <w:r w:rsidR="003974D1" w:rsidRPr="00B55EEF">
              <w:rPr>
                <w:sz w:val="16"/>
              </w:rPr>
              <w:t xml:space="preserve">    #show running containers</w:t>
            </w:r>
          </w:p>
          <w:p w14:paraId="5C2E79DB" w14:textId="1AD87067" w:rsidR="00B55EEF" w:rsidRPr="00B55EEF" w:rsidRDefault="00B55EEF" w:rsidP="00B55EEF">
            <w:pPr>
              <w:pStyle w:val="Code"/>
              <w:rPr>
                <w:sz w:val="16"/>
              </w:rPr>
            </w:pPr>
            <w:r w:rsidRPr="00B55EEF">
              <w:rPr>
                <w:sz w:val="16"/>
              </w:rPr>
              <w:t>CONTAINER ID        IMAGE               COMMAND             STATUS                 NAMES</w:t>
            </w:r>
          </w:p>
          <w:p w14:paraId="2A4A8FFD" w14:textId="019CB975" w:rsidR="00722725" w:rsidRPr="00B55EEF" w:rsidRDefault="00B55EEF" w:rsidP="00B55EEF">
            <w:pPr>
              <w:pStyle w:val="Code"/>
              <w:rPr>
                <w:sz w:val="16"/>
              </w:rPr>
            </w:pPr>
            <w:r w:rsidRPr="00B55EEF">
              <w:rPr>
                <w:sz w:val="16"/>
              </w:rPr>
              <w:t xml:space="preserve">cd6f147957ca        </w:t>
            </w:r>
            <w:proofErr w:type="spellStart"/>
            <w:r w:rsidRPr="00B55EEF">
              <w:rPr>
                <w:sz w:val="16"/>
              </w:rPr>
              <w:t>jimub</w:t>
            </w:r>
            <w:proofErr w:type="spellEnd"/>
            <w:r w:rsidRPr="00B55EEF">
              <w:rPr>
                <w:sz w:val="16"/>
              </w:rPr>
              <w:t xml:space="preserve">               "</w:t>
            </w:r>
            <w:proofErr w:type="spellStart"/>
            <w:r w:rsidRPr="00B55EEF">
              <w:rPr>
                <w:sz w:val="16"/>
              </w:rPr>
              <w:t>sh</w:t>
            </w:r>
            <w:proofErr w:type="spellEnd"/>
            <w:r w:rsidRPr="00B55EEF">
              <w:rPr>
                <w:sz w:val="16"/>
              </w:rPr>
              <w:t xml:space="preserve">"                Up About a minute      </w:t>
            </w:r>
            <w:proofErr w:type="spellStart"/>
            <w:r w:rsidRPr="00B55EEF">
              <w:rPr>
                <w:sz w:val="16"/>
              </w:rPr>
              <w:t>goofy_bardeen</w:t>
            </w:r>
            <w:proofErr w:type="spellEnd"/>
          </w:p>
        </w:tc>
      </w:tr>
    </w:tbl>
    <w:p w14:paraId="0D91B7F3" w14:textId="39B071AD" w:rsidR="003974D1" w:rsidRDefault="003974D1" w:rsidP="00494D25">
      <w:pPr>
        <w:rPr>
          <w:sz w:val="12"/>
        </w:rPr>
      </w:pPr>
    </w:p>
    <w:p w14:paraId="4105BF4E" w14:textId="30E3C243" w:rsidR="00B55EEF" w:rsidRDefault="00B55EEF" w:rsidP="00B55EEF">
      <w:r>
        <w:t xml:space="preserve">(I have removed some of the output of this command.) When you run </w:t>
      </w:r>
      <w:r w:rsidRPr="00B55EEF">
        <w:rPr>
          <w:rFonts w:ascii="Consolas" w:hAnsi="Consolas"/>
        </w:rPr>
        <w:t>docker commit</w:t>
      </w:r>
      <w:r>
        <w:t xml:space="preserve">, you can </w:t>
      </w:r>
      <w:r w:rsidR="004E7FBF">
        <w:t xml:space="preserve">either use the container ID or the container name. I'm going to use the container name, </w:t>
      </w:r>
      <w:proofErr w:type="spellStart"/>
      <w:r w:rsidR="004E7FBF">
        <w:t>goofy_bardeen</w:t>
      </w:r>
      <w:proofErr w:type="spellEnd"/>
      <w:r w:rsidR="004E7FBF">
        <w:t>.</w:t>
      </w:r>
    </w:p>
    <w:tbl>
      <w:tblPr>
        <w:tblStyle w:val="TableGrid"/>
        <w:tblW w:w="0" w:type="auto"/>
        <w:tblLook w:val="04A0" w:firstRow="1" w:lastRow="0" w:firstColumn="1" w:lastColumn="0" w:noHBand="0" w:noVBand="1"/>
      </w:tblPr>
      <w:tblGrid>
        <w:gridCol w:w="9350"/>
      </w:tblGrid>
      <w:tr w:rsidR="004E7FBF" w14:paraId="2FEB2A39" w14:textId="77777777" w:rsidTr="00DC5C15">
        <w:tc>
          <w:tcPr>
            <w:tcW w:w="9350" w:type="dxa"/>
            <w:shd w:val="clear" w:color="auto" w:fill="333300"/>
            <w:tcMar>
              <w:top w:w="144" w:type="dxa"/>
              <w:left w:w="144" w:type="dxa"/>
              <w:bottom w:w="144" w:type="dxa"/>
              <w:right w:w="144" w:type="dxa"/>
            </w:tcMar>
          </w:tcPr>
          <w:p w14:paraId="03174CD5" w14:textId="09234445" w:rsidR="004E7FBF" w:rsidRDefault="00CA5427" w:rsidP="00DC5C15">
            <w:pPr>
              <w:pStyle w:val="Code"/>
            </w:pPr>
            <w:r>
              <w:t xml:space="preserve">$ </w:t>
            </w:r>
            <w:r w:rsidR="004E7FBF">
              <w:t xml:space="preserve">docker commit </w:t>
            </w:r>
            <w:proofErr w:type="spellStart"/>
            <w:r w:rsidR="00844821">
              <w:t>goofy_bardeen</w:t>
            </w:r>
            <w:proofErr w:type="spellEnd"/>
            <w:r w:rsidR="00844821">
              <w:t xml:space="preserve"> </w:t>
            </w:r>
            <w:proofErr w:type="gramStart"/>
            <w:r w:rsidR="00844821">
              <w:t>jimsubuntu:v</w:t>
            </w:r>
            <w:proofErr w:type="gramEnd"/>
            <w:r w:rsidR="00844821">
              <w:t>2</w:t>
            </w:r>
          </w:p>
        </w:tc>
      </w:tr>
    </w:tbl>
    <w:p w14:paraId="2CA05D6E" w14:textId="574DBAC4" w:rsidR="004E7FBF" w:rsidRDefault="004E7FBF" w:rsidP="00B55EEF"/>
    <w:p w14:paraId="5C02C62C" w14:textId="056A960F" w:rsidR="00844821" w:rsidRDefault="00844821" w:rsidP="00B55EEF">
      <w:r>
        <w:t xml:space="preserve">When I run this, I'll end up with a new Docker image called </w:t>
      </w:r>
      <w:proofErr w:type="gramStart"/>
      <w:r>
        <w:t>jimsubuntu:v</w:t>
      </w:r>
      <w:proofErr w:type="gramEnd"/>
      <w:r>
        <w:t xml:space="preserve">2 that </w:t>
      </w:r>
      <w:r w:rsidR="0003716F">
        <w:t xml:space="preserve">contains the contents of the original Docker image plus any changes I made to the running container.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3716F" w14:paraId="1E4A663A" w14:textId="77777777" w:rsidTr="00C1454E">
        <w:tc>
          <w:tcPr>
            <w:tcW w:w="895" w:type="dxa"/>
            <w:shd w:val="clear" w:color="auto" w:fill="8EAADB" w:themeFill="accent1" w:themeFillTint="99"/>
          </w:tcPr>
          <w:p w14:paraId="048D538A" w14:textId="77777777" w:rsidR="0003716F" w:rsidRDefault="0003716F" w:rsidP="007B3D2F">
            <w:r>
              <w:rPr>
                <w:noProof/>
              </w:rPr>
              <w:drawing>
                <wp:anchor distT="0" distB="0" distL="114300" distR="114300" simplePos="0" relativeHeight="251673600" behindDoc="0" locked="0" layoutInCell="1" allowOverlap="1" wp14:anchorId="2740752C" wp14:editId="3BFC1364">
                  <wp:simplePos x="0" y="0"/>
                  <wp:positionH relativeFrom="column">
                    <wp:posOffset>15558</wp:posOffset>
                  </wp:positionH>
                  <wp:positionV relativeFrom="paragraph">
                    <wp:posOffset>118428</wp:posOffset>
                  </wp:positionV>
                  <wp:extent cx="418359" cy="425450"/>
                  <wp:effectExtent l="0" t="0" r="1270" b="0"/>
                  <wp:wrapNone/>
                  <wp:docPr id="11" name="Picture 11"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CCA828A" w14:textId="77777777" w:rsidR="0003716F" w:rsidRDefault="0003716F" w:rsidP="007B3D2F"/>
          <w:p w14:paraId="3FFEC4D2" w14:textId="2B3EE3A8" w:rsidR="0003716F" w:rsidRPr="0001231F" w:rsidRDefault="0003716F" w:rsidP="0001231F">
            <w:r>
              <w:t>The name "</w:t>
            </w:r>
            <w:proofErr w:type="spellStart"/>
            <w:r>
              <w:t>goofy_bardeen</w:t>
            </w:r>
            <w:proofErr w:type="spellEnd"/>
            <w:r>
              <w:t>" was given to the container by the Docker daemon because I didn't explicitly give it a name when I started it.</w:t>
            </w:r>
          </w:p>
          <w:p w14:paraId="2BD17A37" w14:textId="77777777" w:rsidR="0003716F" w:rsidRPr="00C1454E" w:rsidRDefault="0003716F" w:rsidP="007B3D2F"/>
        </w:tc>
      </w:tr>
    </w:tbl>
    <w:p w14:paraId="650B7B7D" w14:textId="5080BA65" w:rsidR="0003716F" w:rsidRDefault="0003716F" w:rsidP="00B55EEF"/>
    <w:p w14:paraId="757B9113" w14:textId="7D2C0821" w:rsidR="0003716F" w:rsidRDefault="00C63C60" w:rsidP="00C63C60">
      <w:pPr>
        <w:pStyle w:val="Heading1"/>
      </w:pPr>
      <w:r>
        <w:t>Using an Automated Build with Docker Hub and GitHub</w:t>
      </w:r>
    </w:p>
    <w:p w14:paraId="1D40CC55" w14:textId="705F8808" w:rsidR="00C63C60" w:rsidRDefault="00C31F3A" w:rsidP="00C63C60">
      <w:r>
        <w:t xml:space="preserve">Running Docker from the command line is a great way to get more familiar with how everything works. It's also the preferred way for many people because it gives them complete control. However, it's not the most efficient workflow. </w:t>
      </w:r>
    </w:p>
    <w:p w14:paraId="1BF28409" w14:textId="2D4C50A3" w:rsidR="009802D9" w:rsidRDefault="009802D9" w:rsidP="00C63C60">
      <w:r>
        <w:t xml:space="preserve">If a customer is using GitHub, it's quite easy to configure an automated build in Docker Hub so that when new code changes are pushed to the repo, a new Docker image is built automatically. Combine this workflow with continuous integration in Web App for Containers and you have an efficient and automated process of building your images. </w:t>
      </w:r>
    </w:p>
    <w:p w14:paraId="63BE4EE3" w14:textId="7DB3480B" w:rsidR="009802D9" w:rsidRDefault="00CE0273" w:rsidP="00CE0273">
      <w:pPr>
        <w:pStyle w:val="Heading2"/>
      </w:pPr>
      <w:r>
        <w:t>Step 1: Create GitHub Repository</w:t>
      </w:r>
    </w:p>
    <w:p w14:paraId="61DFBCE3" w14:textId="6138954D" w:rsidR="00CE0273" w:rsidRDefault="00CE0273" w:rsidP="00CE0273">
      <w:r>
        <w:t xml:space="preserve">The first step is to add your files (including your </w:t>
      </w:r>
      <w:proofErr w:type="spellStart"/>
      <w:r>
        <w:t>Dockerfile</w:t>
      </w:r>
      <w:proofErr w:type="spellEnd"/>
      <w:r>
        <w:t>) into a GitHub repository. You can use the Git command line or GitHub Desktop to easily add your files.</w:t>
      </w:r>
    </w:p>
    <w:p w14:paraId="52C49C43" w14:textId="5F31745C" w:rsidR="00CE0273" w:rsidRDefault="00CE0273" w:rsidP="00CE0273">
      <w:pPr>
        <w:pStyle w:val="Heading2"/>
      </w:pPr>
      <w:r>
        <w:t xml:space="preserve">Step 2: </w:t>
      </w:r>
      <w:r w:rsidR="00EA2A5B">
        <w:t>Link Your GitHub Account to Docker Hub</w:t>
      </w:r>
    </w:p>
    <w:p w14:paraId="0749C8D7" w14:textId="7BE8AFC5" w:rsidR="00EA2A5B" w:rsidRDefault="00EA2A5B" w:rsidP="00EA2A5B">
      <w:r>
        <w:t xml:space="preserve">Next, you'll need to link your GitHub account to Docker Hub. </w:t>
      </w:r>
      <w:r w:rsidR="00290DD0">
        <w:t xml:space="preserve">To do that, first click on </w:t>
      </w:r>
      <w:r w:rsidR="00290DD0" w:rsidRPr="00854A9D">
        <w:rPr>
          <w:b/>
        </w:rPr>
        <w:t>Create</w:t>
      </w:r>
      <w:r w:rsidR="00290DD0">
        <w:t xml:space="preserve">, </w:t>
      </w:r>
      <w:r w:rsidR="00694A01" w:rsidRPr="00694A01">
        <w:rPr>
          <w:b/>
        </w:rPr>
        <w:t>Create</w:t>
      </w:r>
      <w:r w:rsidR="00694A01">
        <w:t xml:space="preserve"> </w:t>
      </w:r>
      <w:r w:rsidR="00290DD0" w:rsidRPr="00854A9D">
        <w:rPr>
          <w:b/>
        </w:rPr>
        <w:t>Automated Build</w:t>
      </w:r>
      <w:r w:rsidR="00290DD0">
        <w:t xml:space="preserve"> in Docker Hub as shown below.</w:t>
      </w:r>
    </w:p>
    <w:p w14:paraId="7306A722" w14:textId="502C201C" w:rsidR="00290DD0" w:rsidRDefault="003A77A4" w:rsidP="00EA2A5B">
      <w:r>
        <w:rPr>
          <w:noProof/>
        </w:rPr>
        <w:lastRenderedPageBreak/>
        <w:drawing>
          <wp:inline distT="0" distB="0" distL="0" distR="0" wp14:anchorId="706A1F54" wp14:editId="6048492D">
            <wp:extent cx="3914775" cy="1906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1370" cy="1914760"/>
                    </a:xfrm>
                    <a:prstGeom prst="rect">
                      <a:avLst/>
                    </a:prstGeom>
                  </pic:spPr>
                </pic:pic>
              </a:graphicData>
            </a:graphic>
          </wp:inline>
        </w:drawing>
      </w:r>
    </w:p>
    <w:p w14:paraId="47D8A711" w14:textId="28209D4B" w:rsidR="003A77A4" w:rsidRDefault="00813C1E" w:rsidP="00EA2A5B">
      <w:r>
        <w:t xml:space="preserve">Then you'll need to click on </w:t>
      </w:r>
      <w:r w:rsidR="00E237CB" w:rsidRPr="00854A9D">
        <w:rPr>
          <w:b/>
        </w:rPr>
        <w:t>Link Accounts</w:t>
      </w:r>
      <w:r w:rsidR="00E237CB">
        <w:t xml:space="preserve"> to link your GitHub account.</w:t>
      </w:r>
    </w:p>
    <w:p w14:paraId="176E83AE" w14:textId="46CF9F46" w:rsidR="00290DD0" w:rsidRDefault="00073C01" w:rsidP="00EA2A5B">
      <w:r>
        <w:rPr>
          <w:noProof/>
        </w:rPr>
        <w:drawing>
          <wp:inline distT="0" distB="0" distL="0" distR="0" wp14:anchorId="0B17896D" wp14:editId="20FFC6CF">
            <wp:extent cx="5005424" cy="947744"/>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5424" cy="947744"/>
                    </a:xfrm>
                    <a:prstGeom prst="rect">
                      <a:avLst/>
                    </a:prstGeom>
                  </pic:spPr>
                </pic:pic>
              </a:graphicData>
            </a:graphic>
          </wp:inline>
        </w:drawing>
      </w:r>
    </w:p>
    <w:p w14:paraId="261E268F" w14:textId="255DB21E" w:rsidR="000A0920" w:rsidRDefault="000A0920" w:rsidP="00EA2A5B">
      <w:r>
        <w:t xml:space="preserve">Next, you'll click on </w:t>
      </w:r>
      <w:r w:rsidRPr="00854A9D">
        <w:rPr>
          <w:b/>
        </w:rPr>
        <w:t xml:space="preserve">Link </w:t>
      </w:r>
      <w:proofErr w:type="spellStart"/>
      <w:r w:rsidRPr="00854A9D">
        <w:rPr>
          <w:b/>
        </w:rPr>
        <w:t>Github</w:t>
      </w:r>
      <w:proofErr w:type="spellEnd"/>
      <w:r>
        <w:t xml:space="preserve"> </w:t>
      </w:r>
      <w:r w:rsidR="00854A9D">
        <w:t>to link your GitHub account to Docker Hub.</w:t>
      </w:r>
    </w:p>
    <w:p w14:paraId="1686E0DF" w14:textId="02824628" w:rsidR="00854A9D" w:rsidRDefault="00854A9D" w:rsidP="00EA2A5B">
      <w:r>
        <w:rPr>
          <w:noProof/>
        </w:rPr>
        <w:drawing>
          <wp:inline distT="0" distB="0" distL="0" distR="0" wp14:anchorId="4874DC26" wp14:editId="462E8A73">
            <wp:extent cx="3329012" cy="971557"/>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9012" cy="971557"/>
                    </a:xfrm>
                    <a:prstGeom prst="rect">
                      <a:avLst/>
                    </a:prstGeom>
                  </pic:spPr>
                </pic:pic>
              </a:graphicData>
            </a:graphic>
          </wp:inline>
        </w:drawing>
      </w:r>
    </w:p>
    <w:p w14:paraId="5ACA20FB" w14:textId="1F865A80" w:rsidR="00854A9D" w:rsidRDefault="00E122B6" w:rsidP="00EA2A5B">
      <w:r>
        <w:t xml:space="preserve">Next, you'll choose between </w:t>
      </w:r>
      <w:r w:rsidRPr="00E122B6">
        <w:rPr>
          <w:b/>
        </w:rPr>
        <w:t>Public and Private</w:t>
      </w:r>
      <w:r>
        <w:t xml:space="preserve"> or </w:t>
      </w:r>
      <w:r w:rsidRPr="00E122B6">
        <w:rPr>
          <w:b/>
        </w:rPr>
        <w:t>Limited Access</w:t>
      </w:r>
      <w:r>
        <w:t xml:space="preserve">. </w:t>
      </w:r>
      <w:r w:rsidRPr="00E122B6">
        <w:rPr>
          <w:b/>
        </w:rPr>
        <w:t>Public and Private</w:t>
      </w:r>
      <w:r>
        <w:t xml:space="preserve"> is recommended.</w:t>
      </w:r>
    </w:p>
    <w:p w14:paraId="004AAC2F" w14:textId="505ED755" w:rsidR="00E122B6" w:rsidRDefault="00E122B6" w:rsidP="00EA2A5B">
      <w:r>
        <w:rPr>
          <w:noProof/>
        </w:rPr>
        <w:drawing>
          <wp:inline distT="0" distB="0" distL="0" distR="0" wp14:anchorId="3A3A4812" wp14:editId="68EBAAB6">
            <wp:extent cx="3343299" cy="22431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99" cy="2243154"/>
                    </a:xfrm>
                    <a:prstGeom prst="rect">
                      <a:avLst/>
                    </a:prstGeom>
                  </pic:spPr>
                </pic:pic>
              </a:graphicData>
            </a:graphic>
          </wp:inline>
        </w:drawing>
      </w:r>
    </w:p>
    <w:p w14:paraId="6177C3D9" w14:textId="191E65EA" w:rsidR="00442B8C" w:rsidRDefault="00DB049F" w:rsidP="00EA2A5B">
      <w:r>
        <w:t xml:space="preserve">You'll be redirected to GitHub where you'll want to click on </w:t>
      </w:r>
      <w:r w:rsidRPr="00DB049F">
        <w:rPr>
          <w:b/>
        </w:rPr>
        <w:t>Authorize docker</w:t>
      </w:r>
      <w:r>
        <w:t xml:space="preserve"> to complete the connection. (If you aren't logged into GitHub, you'll be prompted to do that first.)</w:t>
      </w:r>
    </w:p>
    <w:p w14:paraId="3F429614" w14:textId="5591EC66" w:rsidR="00DB049F" w:rsidRDefault="00DB049F" w:rsidP="00EA2A5B">
      <w:r>
        <w:rPr>
          <w:noProof/>
        </w:rPr>
        <w:lastRenderedPageBreak/>
        <w:drawing>
          <wp:inline distT="0" distB="0" distL="0" distR="0" wp14:anchorId="2B3AB7DE" wp14:editId="213A5314">
            <wp:extent cx="2895600" cy="27670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632" cy="2772796"/>
                    </a:xfrm>
                    <a:prstGeom prst="rect">
                      <a:avLst/>
                    </a:prstGeom>
                  </pic:spPr>
                </pic:pic>
              </a:graphicData>
            </a:graphic>
          </wp:inline>
        </w:drawing>
      </w:r>
    </w:p>
    <w:p w14:paraId="5A26DF7E" w14:textId="4D868392" w:rsidR="00DB049F" w:rsidRDefault="00694A01" w:rsidP="00EA2A5B">
      <w:r>
        <w:t>Now you can click on Create, Create Automated Build again and you'll see the option to create an auto-build from GitHub.</w:t>
      </w:r>
    </w:p>
    <w:p w14:paraId="3C725F84" w14:textId="78302BCC" w:rsidR="00694A01" w:rsidRDefault="00020793" w:rsidP="00EA2A5B">
      <w:r>
        <w:rPr>
          <w:noProof/>
        </w:rPr>
        <w:drawing>
          <wp:inline distT="0" distB="0" distL="0" distR="0" wp14:anchorId="00D9D5DF" wp14:editId="259FA2AA">
            <wp:extent cx="3181350" cy="176807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197" cy="1775214"/>
                    </a:xfrm>
                    <a:prstGeom prst="rect">
                      <a:avLst/>
                    </a:prstGeom>
                  </pic:spPr>
                </pic:pic>
              </a:graphicData>
            </a:graphic>
          </wp:inline>
        </w:drawing>
      </w:r>
    </w:p>
    <w:p w14:paraId="6B0D1B5B" w14:textId="2C8C59A1" w:rsidR="00020793" w:rsidRDefault="00A53ED9" w:rsidP="00EA2A5B">
      <w:r>
        <w:rPr>
          <w:noProof/>
        </w:rPr>
        <w:drawing>
          <wp:inline distT="0" distB="0" distL="0" distR="0" wp14:anchorId="49FE4786" wp14:editId="3B0AAD15">
            <wp:extent cx="4000529" cy="15049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29" cy="1504961"/>
                    </a:xfrm>
                    <a:prstGeom prst="rect">
                      <a:avLst/>
                    </a:prstGeom>
                  </pic:spPr>
                </pic:pic>
              </a:graphicData>
            </a:graphic>
          </wp:inline>
        </w:drawing>
      </w:r>
    </w:p>
    <w:p w14:paraId="1F573BD9" w14:textId="54675C30" w:rsidR="00666122" w:rsidRDefault="00666122" w:rsidP="00EA2A5B">
      <w:r>
        <w:t>Click on the GitHub repository that you want to use for your Docker image.</w:t>
      </w:r>
    </w:p>
    <w:p w14:paraId="1C488A76" w14:textId="7EC54698" w:rsidR="00666122" w:rsidRDefault="00666122" w:rsidP="00EA2A5B">
      <w:r>
        <w:rPr>
          <w:noProof/>
        </w:rPr>
        <w:lastRenderedPageBreak/>
        <w:drawing>
          <wp:inline distT="0" distB="0" distL="0" distR="0" wp14:anchorId="3CC24A54" wp14:editId="376E412B">
            <wp:extent cx="5943600" cy="1310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0005"/>
                    </a:xfrm>
                    <a:prstGeom prst="rect">
                      <a:avLst/>
                    </a:prstGeom>
                  </pic:spPr>
                </pic:pic>
              </a:graphicData>
            </a:graphic>
          </wp:inline>
        </w:drawing>
      </w:r>
    </w:p>
    <w:p w14:paraId="71322FCC" w14:textId="76198BD4" w:rsidR="00B94D76" w:rsidRDefault="003900C1" w:rsidP="00EA2A5B">
      <w:r>
        <w:t xml:space="preserve">Give your automated build a short description and then click on </w:t>
      </w:r>
      <w:r w:rsidRPr="003900C1">
        <w:rPr>
          <w:b/>
        </w:rPr>
        <w:t>Create</w:t>
      </w:r>
      <w:r>
        <w:t xml:space="preserve"> to create your Docker Hub repository linked to the GitHub repository.</w:t>
      </w:r>
    </w:p>
    <w:p w14:paraId="4D164857" w14:textId="130ACE5E" w:rsidR="003900C1" w:rsidRDefault="003900C1" w:rsidP="00EA2A5B">
      <w:r>
        <w:rPr>
          <w:noProof/>
        </w:rPr>
        <w:drawing>
          <wp:inline distT="0" distB="0" distL="0" distR="0" wp14:anchorId="1B95018E" wp14:editId="3E6960FB">
            <wp:extent cx="4500595" cy="1662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595" cy="1662125"/>
                    </a:xfrm>
                    <a:prstGeom prst="rect">
                      <a:avLst/>
                    </a:prstGeom>
                  </pic:spPr>
                </pic:pic>
              </a:graphicData>
            </a:graphic>
          </wp:inline>
        </w:drawing>
      </w:r>
    </w:p>
    <w:p w14:paraId="209B94B0" w14:textId="2D5096D8" w:rsidR="003558D8" w:rsidRDefault="003558D8" w:rsidP="00EA2A5B">
      <w:r>
        <w:t>At this point, if you push new changes to your GitHub repository, a new Docker image will be created. However, if you want to create a Docker image from the files currently in the GitHub repository, you'll need to manually trigger your first build.</w:t>
      </w:r>
    </w:p>
    <w:p w14:paraId="07B7A4B4" w14:textId="4D623479" w:rsidR="00E41739" w:rsidRDefault="00E41739" w:rsidP="00EA2A5B">
      <w:r>
        <w:t xml:space="preserve">Click on </w:t>
      </w:r>
      <w:r w:rsidRPr="00E41739">
        <w:rPr>
          <w:b/>
        </w:rPr>
        <w:t>Build Settings</w:t>
      </w:r>
      <w:r>
        <w:t xml:space="preserve"> in Docker Hub and then click on </w:t>
      </w:r>
      <w:r w:rsidRPr="00E41739">
        <w:rPr>
          <w:b/>
        </w:rPr>
        <w:t>Trigger</w:t>
      </w:r>
      <w:r>
        <w:t xml:space="preserve"> to trigger a build.</w:t>
      </w:r>
    </w:p>
    <w:p w14:paraId="4B83DE13" w14:textId="218F82D9" w:rsidR="00E41739" w:rsidRDefault="0048298E" w:rsidP="00EA2A5B">
      <w:r>
        <w:rPr>
          <w:noProof/>
        </w:rPr>
        <w:drawing>
          <wp:inline distT="0" distB="0" distL="0" distR="0" wp14:anchorId="2E39379E" wp14:editId="68C57886">
            <wp:extent cx="5943600" cy="3328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8035"/>
                    </a:xfrm>
                    <a:prstGeom prst="rect">
                      <a:avLst/>
                    </a:prstGeom>
                  </pic:spPr>
                </pic:pic>
              </a:graphicData>
            </a:graphic>
          </wp:inline>
        </w:drawing>
      </w:r>
    </w:p>
    <w:p w14:paraId="236DBF1F" w14:textId="3A957EA8" w:rsidR="00533D9E" w:rsidRDefault="001459B1" w:rsidP="00EA2A5B">
      <w:r>
        <w:lastRenderedPageBreak/>
        <w:t xml:space="preserve">You can view the status of your build by clicking on </w:t>
      </w:r>
      <w:r w:rsidRPr="00533D9E">
        <w:rPr>
          <w:b/>
        </w:rPr>
        <w:t>Build Details</w:t>
      </w:r>
      <w:r>
        <w:t>.</w:t>
      </w:r>
      <w:r w:rsidR="00533D9E">
        <w:t xml:space="preserve"> Note that the build status isn't updated in real-time, so you'll need to click on </w:t>
      </w:r>
      <w:r w:rsidR="00533D9E" w:rsidRPr="00533D9E">
        <w:rPr>
          <w:b/>
        </w:rPr>
        <w:t>Build Details</w:t>
      </w:r>
      <w:r w:rsidR="00533D9E">
        <w:t xml:space="preserve"> to refresh the status. </w:t>
      </w:r>
    </w:p>
    <w:p w14:paraId="1614E3F1" w14:textId="1428CE72" w:rsidR="001459B1" w:rsidRDefault="009100C5" w:rsidP="00EA2A5B">
      <w:r>
        <w:rPr>
          <w:noProof/>
        </w:rPr>
        <w:drawing>
          <wp:inline distT="0" distB="0" distL="0" distR="0" wp14:anchorId="7AEE088F" wp14:editId="18CB430C">
            <wp:extent cx="4038630" cy="17335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30" cy="1733563"/>
                    </a:xfrm>
                    <a:prstGeom prst="rect">
                      <a:avLst/>
                    </a:prstGeom>
                  </pic:spPr>
                </pic:pic>
              </a:graphicData>
            </a:graphic>
          </wp:inline>
        </w:drawing>
      </w:r>
    </w:p>
    <w:p w14:paraId="7C84B5F7" w14:textId="41677C6A" w:rsidR="009100C5" w:rsidRDefault="009100C5" w:rsidP="00EA2A5B">
      <w:r>
        <w:t>Note that after the initial build, you will not have to manually trigger a build. The automated build will automatically trigger when you push changes to your GitHub repository.</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9100C5" w14:paraId="6D94FD9D" w14:textId="77777777" w:rsidTr="00C1454E">
        <w:tc>
          <w:tcPr>
            <w:tcW w:w="895" w:type="dxa"/>
            <w:shd w:val="clear" w:color="auto" w:fill="8EAADB" w:themeFill="accent1" w:themeFillTint="99"/>
          </w:tcPr>
          <w:p w14:paraId="6D0E7D3E" w14:textId="77777777" w:rsidR="009100C5" w:rsidRDefault="009100C5" w:rsidP="007B3D2F">
            <w:r>
              <w:rPr>
                <w:noProof/>
              </w:rPr>
              <w:drawing>
                <wp:anchor distT="0" distB="0" distL="114300" distR="114300" simplePos="0" relativeHeight="251675648" behindDoc="0" locked="0" layoutInCell="1" allowOverlap="1" wp14:anchorId="07D25D96" wp14:editId="2C5CE62F">
                  <wp:simplePos x="0" y="0"/>
                  <wp:positionH relativeFrom="column">
                    <wp:posOffset>-27305</wp:posOffset>
                  </wp:positionH>
                  <wp:positionV relativeFrom="paragraph">
                    <wp:posOffset>27940</wp:posOffset>
                  </wp:positionV>
                  <wp:extent cx="418359" cy="425450"/>
                  <wp:effectExtent l="0" t="0" r="1270" b="0"/>
                  <wp:wrapNone/>
                  <wp:docPr id="27" name="Picture 27"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5FE79741" w14:textId="77777777" w:rsidR="009100C5" w:rsidRDefault="009100C5" w:rsidP="007B3D2F"/>
          <w:p w14:paraId="52A28063" w14:textId="3A1CD2D6" w:rsidR="009100C5" w:rsidRPr="009100C5" w:rsidRDefault="009100C5" w:rsidP="0001231F">
            <w:r>
              <w:t xml:space="preserve">You should also configure CI/CD in Web App for Containers at this point. See the </w:t>
            </w:r>
            <w:r w:rsidRPr="009100C5">
              <w:rPr>
                <w:b/>
              </w:rPr>
              <w:t>App Service</w:t>
            </w:r>
            <w:r>
              <w:rPr>
                <w:b/>
              </w:rPr>
              <w:t xml:space="preserve"> and Linux</w:t>
            </w:r>
            <w:r>
              <w:t xml:space="preserve"> module for more details.</w:t>
            </w:r>
          </w:p>
          <w:p w14:paraId="3F2445C2" w14:textId="77777777" w:rsidR="009100C5" w:rsidRPr="00C1454E" w:rsidRDefault="009100C5" w:rsidP="007B3D2F"/>
        </w:tc>
      </w:tr>
    </w:tbl>
    <w:p w14:paraId="4B6A1B67" w14:textId="7ED13DE5" w:rsidR="009100C5" w:rsidRDefault="009100C5" w:rsidP="00EA2A5B"/>
    <w:p w14:paraId="3C407872" w14:textId="130FDE8E" w:rsidR="009100C5" w:rsidRDefault="00A760CA" w:rsidP="00A760CA">
      <w:pPr>
        <w:pStyle w:val="Heading1"/>
      </w:pPr>
      <w:r>
        <w:t>Multi-Container Deployments</w:t>
      </w:r>
    </w:p>
    <w:p w14:paraId="4B838A02" w14:textId="77777777" w:rsidR="009C454F" w:rsidRDefault="00190433" w:rsidP="00A760CA">
      <w:r>
        <w:t xml:space="preserve">As you've already seen, you can use a </w:t>
      </w:r>
      <w:proofErr w:type="spellStart"/>
      <w:r>
        <w:t>Dockerfile</w:t>
      </w:r>
      <w:proofErr w:type="spellEnd"/>
      <w:r>
        <w:t xml:space="preserve"> to create a container that is based </w:t>
      </w:r>
      <w:proofErr w:type="gramStart"/>
      <w:r>
        <w:t>off of</w:t>
      </w:r>
      <w:proofErr w:type="gramEnd"/>
      <w:r>
        <w:t xml:space="preserve"> multiple parent containers. However, </w:t>
      </w:r>
      <w:r w:rsidR="009E2894">
        <w:t xml:space="preserve">you may also want to separate certain tiers of an application into separate Docker containers. </w:t>
      </w:r>
    </w:p>
    <w:p w14:paraId="698511D1" w14:textId="0ABC7E9F" w:rsidR="007F688B" w:rsidRDefault="009E2894" w:rsidP="00A760CA">
      <w:r>
        <w:t xml:space="preserve">For example, perhaps you have a database server, a web application, and a caching component to your application. Separating each of these into a separate Docker container </w:t>
      </w:r>
      <w:r w:rsidR="007F688B">
        <w:t>provides you with a more efficient means of deploying and updating your application.</w:t>
      </w:r>
      <w:r w:rsidR="009C454F">
        <w:t xml:space="preserve"> </w:t>
      </w:r>
      <w:r w:rsidR="007F688B">
        <w:t xml:space="preserve">In such situations, you can use a multi-container deployment. In App Service, we support both Docker Compose and Kubernetes (K8s) </w:t>
      </w:r>
      <w:r w:rsidR="009C454F">
        <w:t>for multi-container deployments.</w:t>
      </w:r>
    </w:p>
    <w:p w14:paraId="6A7689A1" w14:textId="22855F81" w:rsidR="009C454F" w:rsidRDefault="00E22670" w:rsidP="00E22670">
      <w:pPr>
        <w:pStyle w:val="Heading2"/>
      </w:pPr>
      <w:r>
        <w:t>Docker Compose</w:t>
      </w:r>
    </w:p>
    <w:p w14:paraId="71ADAC62" w14:textId="01FF22A5" w:rsidR="00E22670" w:rsidRDefault="00224CEC" w:rsidP="00E22670">
      <w:r>
        <w:t xml:space="preserve">Docker Compose allows you to </w:t>
      </w:r>
      <w:r w:rsidR="000270F3">
        <w:t xml:space="preserve">define the </w:t>
      </w:r>
      <w:r w:rsidR="000270F3">
        <w:rPr>
          <w:i/>
        </w:rPr>
        <w:t>services</w:t>
      </w:r>
      <w:r w:rsidR="000270F3">
        <w:t xml:space="preserve"> that make up an application using a YAML file. Each service equates to a Docker image, and you can specify </w:t>
      </w:r>
      <w:r w:rsidR="006038BF">
        <w:t xml:space="preserve">many settings for each of these images. </w:t>
      </w:r>
    </w:p>
    <w:p w14:paraId="1B41D37D" w14:textId="77777777" w:rsidR="00166F3E" w:rsidRDefault="00EE6582" w:rsidP="00E22670">
      <w:r>
        <w:t xml:space="preserve">A </w:t>
      </w:r>
      <w:r w:rsidR="008007B1">
        <w:t xml:space="preserve">Compose application's services are defined in </w:t>
      </w:r>
      <w:r w:rsidR="00A03D36">
        <w:t xml:space="preserve">a Compose file. The Compose file is </w:t>
      </w:r>
      <w:r w:rsidR="00C33AB3">
        <w:t xml:space="preserve">typically named </w:t>
      </w:r>
      <w:r w:rsidR="00D918F8" w:rsidRPr="00D918F8">
        <w:rPr>
          <w:i/>
        </w:rPr>
        <w:t>docker-</w:t>
      </w:r>
      <w:proofErr w:type="spellStart"/>
      <w:r w:rsidR="00D918F8" w:rsidRPr="00D918F8">
        <w:rPr>
          <w:i/>
        </w:rPr>
        <w:t>compose.yml</w:t>
      </w:r>
      <w:proofErr w:type="spellEnd"/>
      <w:r w:rsidR="00D918F8">
        <w:t xml:space="preserve">, but it's possible to pass your own filename when you start a Compose application. </w:t>
      </w:r>
    </w:p>
    <w:p w14:paraId="51EFC296" w14:textId="00C138EF" w:rsidR="00D918F8" w:rsidRDefault="00D918F8" w:rsidP="00E22670">
      <w:r>
        <w:t xml:space="preserve">Below is a </w:t>
      </w:r>
      <w:r w:rsidR="00166F3E">
        <w:t>simple</w:t>
      </w:r>
      <w:r>
        <w:t xml:space="preserve"> Compose file that defines two services, </w:t>
      </w:r>
      <w:proofErr w:type="spellStart"/>
      <w:r w:rsidRPr="002119EB">
        <w:rPr>
          <w:i/>
        </w:rPr>
        <w:t>webapp</w:t>
      </w:r>
      <w:proofErr w:type="spellEnd"/>
      <w:r>
        <w:t xml:space="preserve"> and </w:t>
      </w:r>
      <w:r w:rsidRPr="002119EB">
        <w:rPr>
          <w:i/>
        </w:rPr>
        <w:t>database</w:t>
      </w:r>
      <w:r w:rsidR="002119EB">
        <w:t>.</w:t>
      </w:r>
    </w:p>
    <w:p w14:paraId="0FB1CCB8" w14:textId="3307628C" w:rsidR="00497AB3" w:rsidRDefault="00497AB3" w:rsidP="00E22670"/>
    <w:p w14:paraId="3D5C6093" w14:textId="1BF1C314" w:rsidR="00497AB3" w:rsidRDefault="00497AB3" w:rsidP="00E22670"/>
    <w:p w14:paraId="24D5A5FE" w14:textId="77777777" w:rsidR="00497AB3" w:rsidRDefault="00497AB3" w:rsidP="00E22670"/>
    <w:tbl>
      <w:tblPr>
        <w:tblStyle w:val="TableGrid"/>
        <w:tblW w:w="0" w:type="auto"/>
        <w:tblLook w:val="04A0" w:firstRow="1" w:lastRow="0" w:firstColumn="1" w:lastColumn="0" w:noHBand="0" w:noVBand="1"/>
      </w:tblPr>
      <w:tblGrid>
        <w:gridCol w:w="9350"/>
      </w:tblGrid>
      <w:tr w:rsidR="002119EB" w14:paraId="1EE2F78E" w14:textId="77777777" w:rsidTr="00DC5C15">
        <w:tc>
          <w:tcPr>
            <w:tcW w:w="9350" w:type="dxa"/>
            <w:shd w:val="clear" w:color="auto" w:fill="333300"/>
            <w:tcMar>
              <w:top w:w="144" w:type="dxa"/>
              <w:left w:w="144" w:type="dxa"/>
              <w:bottom w:w="144" w:type="dxa"/>
              <w:right w:w="144" w:type="dxa"/>
            </w:tcMar>
          </w:tcPr>
          <w:p w14:paraId="4B58A4D3" w14:textId="77777777" w:rsidR="002119EB" w:rsidRDefault="00C05816" w:rsidP="00DC5C15">
            <w:pPr>
              <w:pStyle w:val="Code"/>
            </w:pPr>
            <w:r>
              <w:lastRenderedPageBreak/>
              <w:t>version: '3'</w:t>
            </w:r>
          </w:p>
          <w:p w14:paraId="64494356" w14:textId="77777777" w:rsidR="00C05816" w:rsidRDefault="00C05816" w:rsidP="00DC5C15">
            <w:pPr>
              <w:pStyle w:val="Code"/>
            </w:pPr>
            <w:r>
              <w:t>services:</w:t>
            </w:r>
          </w:p>
          <w:p w14:paraId="1E486BCF" w14:textId="77777777" w:rsidR="00C05816" w:rsidRDefault="00C05816" w:rsidP="00DC5C15">
            <w:pPr>
              <w:pStyle w:val="Code"/>
            </w:pPr>
            <w:r>
              <w:t xml:space="preserve">   </w:t>
            </w:r>
            <w:proofErr w:type="spellStart"/>
            <w:r>
              <w:t>webapp</w:t>
            </w:r>
            <w:proofErr w:type="spellEnd"/>
            <w:r>
              <w:t>:</w:t>
            </w:r>
          </w:p>
          <w:p w14:paraId="4F5B6C01" w14:textId="0DA04437" w:rsidR="00C05816" w:rsidRDefault="00C05816" w:rsidP="00DC5C15">
            <w:pPr>
              <w:pStyle w:val="Code"/>
            </w:pPr>
            <w:r>
              <w:t xml:space="preserve">      image: </w:t>
            </w:r>
            <w:proofErr w:type="spellStart"/>
            <w:r w:rsidR="00EF10B8">
              <w:t>djangoweb</w:t>
            </w:r>
            <w:proofErr w:type="spellEnd"/>
          </w:p>
          <w:p w14:paraId="5D197150" w14:textId="30A69AF4" w:rsidR="00B23438" w:rsidRDefault="00B23438" w:rsidP="00DC5C15">
            <w:pPr>
              <w:pStyle w:val="Code"/>
            </w:pPr>
            <w:r>
              <w:t xml:space="preserve">      ports: 80</w:t>
            </w:r>
          </w:p>
          <w:p w14:paraId="524DE6EC" w14:textId="77777777" w:rsidR="00EF10B8" w:rsidRDefault="00EF10B8" w:rsidP="00DC5C15">
            <w:pPr>
              <w:pStyle w:val="Code"/>
            </w:pPr>
            <w:r>
              <w:t xml:space="preserve">  </w:t>
            </w:r>
            <w:r w:rsidR="00F42E9D">
              <w:t xml:space="preserve"> database:</w:t>
            </w:r>
          </w:p>
          <w:p w14:paraId="6A5E0BB5" w14:textId="77777777" w:rsidR="00F42E9D" w:rsidRDefault="00E02812" w:rsidP="00DC5C15">
            <w:pPr>
              <w:pStyle w:val="Code"/>
            </w:pPr>
            <w:r>
              <w:t xml:space="preserve">      image: </w:t>
            </w:r>
            <w:proofErr w:type="spellStart"/>
            <w:proofErr w:type="gramStart"/>
            <w:r>
              <w:t>mysqldb:weblatest</w:t>
            </w:r>
            <w:proofErr w:type="spellEnd"/>
            <w:proofErr w:type="gramEnd"/>
          </w:p>
          <w:p w14:paraId="591F3FE4" w14:textId="50670A96" w:rsidR="00B23438" w:rsidRDefault="00B23438" w:rsidP="00DC5C15">
            <w:pPr>
              <w:pStyle w:val="Code"/>
            </w:pPr>
            <w:r>
              <w:t xml:space="preserve">      ports: 3306</w:t>
            </w:r>
          </w:p>
        </w:tc>
      </w:tr>
    </w:tbl>
    <w:p w14:paraId="1EB624B1" w14:textId="7B722FC9" w:rsidR="002119EB" w:rsidRDefault="002119EB" w:rsidP="00E22670"/>
    <w:p w14:paraId="66A023E9" w14:textId="01F95F23" w:rsidR="00166F3E" w:rsidRDefault="00497AB3" w:rsidP="00E22670">
      <w:r>
        <w:t xml:space="preserve">Once you've defined the services, </w:t>
      </w:r>
      <w:r w:rsidR="00B47EAB">
        <w:t xml:space="preserve">you start the app using the </w:t>
      </w:r>
      <w:r w:rsidR="00B47EAB" w:rsidRPr="00B47EAB">
        <w:rPr>
          <w:rFonts w:ascii="Consolas" w:hAnsi="Consolas"/>
        </w:rPr>
        <w:t>docker-compose up</w:t>
      </w:r>
      <w:r w:rsidR="00B47EAB">
        <w:t xml:space="preserve"> command.</w:t>
      </w:r>
    </w:p>
    <w:tbl>
      <w:tblPr>
        <w:tblStyle w:val="TableGrid"/>
        <w:tblW w:w="0" w:type="auto"/>
        <w:tblLook w:val="04A0" w:firstRow="1" w:lastRow="0" w:firstColumn="1" w:lastColumn="0" w:noHBand="0" w:noVBand="1"/>
      </w:tblPr>
      <w:tblGrid>
        <w:gridCol w:w="9350"/>
      </w:tblGrid>
      <w:tr w:rsidR="00641FB0" w14:paraId="451E41EA" w14:textId="77777777" w:rsidTr="00DC5C15">
        <w:tc>
          <w:tcPr>
            <w:tcW w:w="9350" w:type="dxa"/>
            <w:shd w:val="clear" w:color="auto" w:fill="333300"/>
            <w:tcMar>
              <w:top w:w="144" w:type="dxa"/>
              <w:left w:w="144" w:type="dxa"/>
              <w:bottom w:w="144" w:type="dxa"/>
              <w:right w:w="144" w:type="dxa"/>
            </w:tcMar>
          </w:tcPr>
          <w:p w14:paraId="58AB77C2" w14:textId="5192B8A4" w:rsidR="00641FB0" w:rsidRDefault="00CA5427" w:rsidP="00DC5C15">
            <w:pPr>
              <w:pStyle w:val="Code"/>
            </w:pPr>
            <w:r>
              <w:t xml:space="preserve">$ </w:t>
            </w:r>
            <w:r w:rsidR="00641FB0">
              <w:t>docker-compose up -d</w:t>
            </w:r>
          </w:p>
        </w:tc>
      </w:tr>
    </w:tbl>
    <w:p w14:paraId="56C38094" w14:textId="02BDB6AC" w:rsidR="0052011A" w:rsidRDefault="0052011A" w:rsidP="00E22670"/>
    <w:p w14:paraId="43159C62" w14:textId="09B06BC8" w:rsidR="00641FB0" w:rsidRDefault="00641FB0" w:rsidP="00E22670">
      <w:r>
        <w:t xml:space="preserve">When you run this command, Docker will look for a </w:t>
      </w:r>
      <w:r>
        <w:rPr>
          <w:i/>
        </w:rPr>
        <w:t>docker-</w:t>
      </w:r>
      <w:proofErr w:type="spellStart"/>
      <w:r>
        <w:rPr>
          <w:i/>
        </w:rPr>
        <w:t>compose.yml</w:t>
      </w:r>
      <w:proofErr w:type="spellEnd"/>
      <w:r>
        <w:t xml:space="preserve"> file in the current directory. If it doesn't find one, an error will result. </w:t>
      </w:r>
      <w:proofErr w:type="gramStart"/>
      <w:r w:rsidR="0092582E">
        <w:t>In order for</w:t>
      </w:r>
      <w:proofErr w:type="gramEnd"/>
      <w:r w:rsidR="0092582E">
        <w:t xml:space="preserve"> the app to successfully start, all of the services defined in the Compose file must start. If any of them fails to start, the entire app will fail.</w:t>
      </w:r>
    </w:p>
    <w:p w14:paraId="50239FA9" w14:textId="61A11976" w:rsidR="0092582E" w:rsidRDefault="0092582E" w:rsidP="00E22670">
      <w:r>
        <w:t xml:space="preserve">Once the app has started, you can stop the app by running </w:t>
      </w:r>
      <w:r w:rsidRPr="0092582E">
        <w:rPr>
          <w:rFonts w:ascii="Consolas" w:hAnsi="Consolas"/>
        </w:rPr>
        <w:t>docker-compose down</w:t>
      </w:r>
      <w:r>
        <w:t>.</w:t>
      </w:r>
    </w:p>
    <w:p w14:paraId="7C5AA2CC" w14:textId="569A3BEA" w:rsidR="003C4E8B" w:rsidRDefault="003C4E8B" w:rsidP="003C4E8B">
      <w:pPr>
        <w:pStyle w:val="Heading2"/>
      </w:pPr>
      <w:r>
        <w:t>Kubernetes (K8s)</w:t>
      </w:r>
    </w:p>
    <w:p w14:paraId="75F9562C" w14:textId="28A84B7B" w:rsidR="003C4E8B" w:rsidRDefault="003C4E8B" w:rsidP="003C4E8B">
      <w:r>
        <w:t xml:space="preserve">Kubernetes (often referred to as K8s) is </w:t>
      </w:r>
      <w:r w:rsidR="00310063">
        <w:t xml:space="preserve">another orchestration service that allows you to define a multi-container deployment. In App Service, we support the deployment of K8s </w:t>
      </w:r>
      <w:r w:rsidR="001E20E5">
        <w:rPr>
          <w:i/>
        </w:rPr>
        <w:t>p</w:t>
      </w:r>
      <w:r w:rsidR="00310063">
        <w:rPr>
          <w:i/>
        </w:rPr>
        <w:t>ods</w:t>
      </w:r>
      <w:r w:rsidR="00310063">
        <w:t xml:space="preserve"> only.</w:t>
      </w:r>
      <w:r w:rsidR="001E20E5">
        <w:t xml:space="preserve"> A pod is a </w:t>
      </w:r>
      <w:r w:rsidR="00612F28">
        <w:t>multi-container app where all containers run on the same host.</w:t>
      </w:r>
    </w:p>
    <w:p w14:paraId="76D8412B" w14:textId="7D23335E" w:rsidR="00310063" w:rsidRDefault="001E20E5" w:rsidP="003C4E8B">
      <w:r>
        <w:t>Much like a Compose application, a Kubernetes pod</w:t>
      </w:r>
      <w:r w:rsidR="00612F28">
        <w:t xml:space="preserve"> is defined using a configuration file. </w:t>
      </w:r>
      <w:r w:rsidR="0075328B">
        <w:t>The configuration file can be in JSON format or in YAML format, but in App Service, we support the JSON format only.</w:t>
      </w:r>
    </w:p>
    <w:p w14:paraId="4A768F1D" w14:textId="306659E4" w:rsidR="0075328B" w:rsidRDefault="00C11308" w:rsidP="003C4E8B">
      <w:r>
        <w:t>Here's a simple pod configuration file.</w:t>
      </w:r>
    </w:p>
    <w:tbl>
      <w:tblPr>
        <w:tblStyle w:val="TableGrid"/>
        <w:tblW w:w="0" w:type="auto"/>
        <w:tblLook w:val="04A0" w:firstRow="1" w:lastRow="0" w:firstColumn="1" w:lastColumn="0" w:noHBand="0" w:noVBand="1"/>
      </w:tblPr>
      <w:tblGrid>
        <w:gridCol w:w="9350"/>
      </w:tblGrid>
      <w:tr w:rsidR="00C11308" w14:paraId="1DB29B35" w14:textId="77777777" w:rsidTr="00DC5C15">
        <w:tc>
          <w:tcPr>
            <w:tcW w:w="9350" w:type="dxa"/>
            <w:shd w:val="clear" w:color="auto" w:fill="333300"/>
            <w:tcMar>
              <w:top w:w="144" w:type="dxa"/>
              <w:left w:w="144" w:type="dxa"/>
              <w:bottom w:w="144" w:type="dxa"/>
              <w:right w:w="144" w:type="dxa"/>
            </w:tcMar>
          </w:tcPr>
          <w:p w14:paraId="0582F651" w14:textId="77777777" w:rsidR="00C11308" w:rsidRDefault="00C11308" w:rsidP="00DC5C15">
            <w:pPr>
              <w:pStyle w:val="Code"/>
            </w:pPr>
            <w:proofErr w:type="spellStart"/>
            <w:r>
              <w:t>apiVersion</w:t>
            </w:r>
            <w:proofErr w:type="spellEnd"/>
            <w:r>
              <w:t>: v1</w:t>
            </w:r>
          </w:p>
          <w:p w14:paraId="18B5C9F3" w14:textId="77777777" w:rsidR="00C11308" w:rsidRDefault="00C11308" w:rsidP="00DC5C15">
            <w:pPr>
              <w:pStyle w:val="Code"/>
            </w:pPr>
            <w:r>
              <w:t>kind: Pod</w:t>
            </w:r>
          </w:p>
          <w:p w14:paraId="037609EB" w14:textId="77777777" w:rsidR="00C11308" w:rsidRDefault="00C11308" w:rsidP="00DC5C15">
            <w:pPr>
              <w:pStyle w:val="Code"/>
            </w:pPr>
            <w:r>
              <w:t xml:space="preserve">metadata: </w:t>
            </w:r>
          </w:p>
          <w:p w14:paraId="55E35DDA" w14:textId="623C5596" w:rsidR="00D807E4" w:rsidRDefault="00D807E4" w:rsidP="00DC5C15">
            <w:pPr>
              <w:pStyle w:val="Code"/>
            </w:pPr>
            <w:r>
              <w:t xml:space="preserve">    name: </w:t>
            </w:r>
            <w:proofErr w:type="spellStart"/>
            <w:r>
              <w:t>JimsPod</w:t>
            </w:r>
            <w:proofErr w:type="spellEnd"/>
          </w:p>
          <w:p w14:paraId="70F4365B" w14:textId="4D220891" w:rsidR="00D807E4" w:rsidRDefault="00D807E4" w:rsidP="00DC5C15">
            <w:pPr>
              <w:pStyle w:val="Code"/>
            </w:pPr>
            <w:r>
              <w:t xml:space="preserve">    namespace: </w:t>
            </w:r>
            <w:r w:rsidR="00E3106F">
              <w:t>WebApp11</w:t>
            </w:r>
          </w:p>
          <w:p w14:paraId="7ED87860" w14:textId="77777777" w:rsidR="00E3106F" w:rsidRDefault="00E3106F" w:rsidP="00DC5C15">
            <w:pPr>
              <w:pStyle w:val="Code"/>
            </w:pPr>
            <w:r>
              <w:t>spec:</w:t>
            </w:r>
          </w:p>
          <w:p w14:paraId="1245EE7D" w14:textId="77777777" w:rsidR="00E3106F" w:rsidRDefault="00E3106F" w:rsidP="00DC5C15">
            <w:pPr>
              <w:pStyle w:val="Code"/>
            </w:pPr>
            <w:r>
              <w:t xml:space="preserve">    </w:t>
            </w:r>
            <w:r w:rsidR="007B035B">
              <w:t>containers:</w:t>
            </w:r>
          </w:p>
          <w:p w14:paraId="6D934E15" w14:textId="4FD8238D" w:rsidR="007B035B" w:rsidRDefault="007B035B" w:rsidP="00DC5C15">
            <w:pPr>
              <w:pStyle w:val="Code"/>
            </w:pPr>
            <w:r>
              <w:t xml:space="preserve">     </w:t>
            </w:r>
            <w:r w:rsidR="002E3C98">
              <w:t>-</w:t>
            </w:r>
            <w:r>
              <w:t xml:space="preserve"> image: </w:t>
            </w:r>
            <w:proofErr w:type="spellStart"/>
            <w:r w:rsidR="00670313">
              <w:t>djangoweb</w:t>
            </w:r>
            <w:proofErr w:type="spellEnd"/>
          </w:p>
          <w:p w14:paraId="26394BC6" w14:textId="1C5310F0" w:rsidR="00670313" w:rsidRDefault="00670313" w:rsidP="00DC5C15">
            <w:pPr>
              <w:pStyle w:val="Code"/>
            </w:pPr>
            <w:r>
              <w:t xml:space="preserve">       name: </w:t>
            </w:r>
            <w:proofErr w:type="spellStart"/>
            <w:r>
              <w:t>webapp</w:t>
            </w:r>
            <w:proofErr w:type="spellEnd"/>
          </w:p>
          <w:p w14:paraId="23F1C74A" w14:textId="77777777" w:rsidR="0069735D" w:rsidRDefault="0069735D" w:rsidP="00DC5C15">
            <w:pPr>
              <w:pStyle w:val="Code"/>
            </w:pPr>
            <w:r>
              <w:t xml:space="preserve">       ports: </w:t>
            </w:r>
          </w:p>
          <w:p w14:paraId="3720844C" w14:textId="77777777" w:rsidR="0069735D" w:rsidRDefault="0069735D" w:rsidP="00DC5C15">
            <w:pPr>
              <w:pStyle w:val="Code"/>
            </w:pPr>
            <w:r>
              <w:t xml:space="preserve">         - </w:t>
            </w:r>
            <w:proofErr w:type="spellStart"/>
            <w:r>
              <w:t>containerPort</w:t>
            </w:r>
            <w:proofErr w:type="spellEnd"/>
            <w:r>
              <w:t>: 80</w:t>
            </w:r>
          </w:p>
          <w:p w14:paraId="3B852B5B" w14:textId="77777777" w:rsidR="00560EAF" w:rsidRDefault="00560EAF" w:rsidP="00DC5C15">
            <w:pPr>
              <w:pStyle w:val="Code"/>
            </w:pPr>
            <w:r>
              <w:t xml:space="preserve">     - image: </w:t>
            </w:r>
            <w:proofErr w:type="spellStart"/>
            <w:proofErr w:type="gramStart"/>
            <w:r>
              <w:t>mysqldb:weblatest</w:t>
            </w:r>
            <w:proofErr w:type="spellEnd"/>
            <w:proofErr w:type="gramEnd"/>
          </w:p>
          <w:p w14:paraId="5CB92C1E" w14:textId="77777777" w:rsidR="00560EAF" w:rsidRDefault="00560EAF" w:rsidP="00DC5C15">
            <w:pPr>
              <w:pStyle w:val="Code"/>
            </w:pPr>
            <w:r>
              <w:t xml:space="preserve">       name: da</w:t>
            </w:r>
            <w:r w:rsidR="00860A62">
              <w:t>tabase</w:t>
            </w:r>
          </w:p>
          <w:p w14:paraId="3F059303" w14:textId="77777777" w:rsidR="00CE36DF" w:rsidRDefault="00CE36DF" w:rsidP="00DC5C15">
            <w:pPr>
              <w:pStyle w:val="Code"/>
            </w:pPr>
            <w:r>
              <w:t xml:space="preserve">       ports:</w:t>
            </w:r>
          </w:p>
          <w:p w14:paraId="35F54707" w14:textId="114B2844" w:rsidR="00CE36DF" w:rsidRDefault="00CE36DF" w:rsidP="00DC5C15">
            <w:pPr>
              <w:pStyle w:val="Code"/>
            </w:pPr>
            <w:r>
              <w:t xml:space="preserve">         - </w:t>
            </w:r>
            <w:proofErr w:type="spellStart"/>
            <w:r>
              <w:t>containerPort</w:t>
            </w:r>
            <w:proofErr w:type="spellEnd"/>
            <w:r>
              <w:t>: 3306</w:t>
            </w:r>
          </w:p>
        </w:tc>
      </w:tr>
    </w:tbl>
    <w:p w14:paraId="61934AAE" w14:textId="7E07053A" w:rsidR="00C11308" w:rsidRDefault="00C11308" w:rsidP="003C4E8B"/>
    <w:p w14:paraId="6E606ABE" w14:textId="0BA27F94" w:rsidR="0037172E" w:rsidRDefault="0037172E" w:rsidP="003C4E8B">
      <w:r>
        <w:lastRenderedPageBreak/>
        <w:t xml:space="preserve">To run the app, run </w:t>
      </w:r>
      <w:proofErr w:type="spellStart"/>
      <w:r w:rsidRPr="0037172E">
        <w:rPr>
          <w:rFonts w:ascii="Consolas" w:hAnsi="Consolas"/>
        </w:rPr>
        <w:t>kubectl</w:t>
      </w:r>
      <w:proofErr w:type="spellEnd"/>
      <w:r w:rsidRPr="0037172E">
        <w:rPr>
          <w:rFonts w:ascii="Consolas" w:hAnsi="Consolas"/>
        </w:rPr>
        <w:t xml:space="preserve"> create</w:t>
      </w:r>
      <w:r>
        <w:t xml:space="preserve"> and pass in the filename.</w:t>
      </w:r>
    </w:p>
    <w:tbl>
      <w:tblPr>
        <w:tblStyle w:val="TableGrid"/>
        <w:tblW w:w="0" w:type="auto"/>
        <w:tblLook w:val="04A0" w:firstRow="1" w:lastRow="0" w:firstColumn="1" w:lastColumn="0" w:noHBand="0" w:noVBand="1"/>
      </w:tblPr>
      <w:tblGrid>
        <w:gridCol w:w="9350"/>
      </w:tblGrid>
      <w:tr w:rsidR="0037172E" w14:paraId="607EF313" w14:textId="77777777" w:rsidTr="00DC5C15">
        <w:tc>
          <w:tcPr>
            <w:tcW w:w="9350" w:type="dxa"/>
            <w:shd w:val="clear" w:color="auto" w:fill="333300"/>
            <w:tcMar>
              <w:top w:w="144" w:type="dxa"/>
              <w:left w:w="144" w:type="dxa"/>
              <w:bottom w:w="144" w:type="dxa"/>
              <w:right w:w="144" w:type="dxa"/>
            </w:tcMar>
          </w:tcPr>
          <w:p w14:paraId="17598639" w14:textId="2A97DAEF" w:rsidR="0037172E" w:rsidRDefault="00CA5427" w:rsidP="00DC5C15">
            <w:pPr>
              <w:pStyle w:val="Code"/>
            </w:pPr>
            <w:r>
              <w:t xml:space="preserve">$ </w:t>
            </w:r>
            <w:proofErr w:type="spellStart"/>
            <w:r w:rsidR="0037172E">
              <w:t>kubectl</w:t>
            </w:r>
            <w:proofErr w:type="spellEnd"/>
            <w:r w:rsidR="0037172E">
              <w:t xml:space="preserve"> create -f </w:t>
            </w:r>
            <w:proofErr w:type="spellStart"/>
            <w:r w:rsidR="0037172E">
              <w:t>webapp-config.yml</w:t>
            </w:r>
            <w:proofErr w:type="spellEnd"/>
          </w:p>
        </w:tc>
      </w:tr>
    </w:tbl>
    <w:p w14:paraId="74050B35" w14:textId="7D8CF990" w:rsidR="0037172E" w:rsidRDefault="0037172E" w:rsidP="003C4E8B"/>
    <w:p w14:paraId="244F041F" w14:textId="7A0B0DA9" w:rsidR="0037172E" w:rsidRDefault="00B14638" w:rsidP="003C4E8B">
      <w:r>
        <w:t xml:space="preserve">You can then see the pod by running </w:t>
      </w:r>
      <w:proofErr w:type="spellStart"/>
      <w:r w:rsidRPr="00D053DA">
        <w:rPr>
          <w:rFonts w:ascii="Consolas" w:hAnsi="Consolas"/>
        </w:rPr>
        <w:t>kubectl</w:t>
      </w:r>
      <w:proofErr w:type="spellEnd"/>
      <w:r w:rsidR="00D053DA" w:rsidRPr="00D053DA">
        <w:rPr>
          <w:rFonts w:ascii="Consolas" w:hAnsi="Consolas"/>
        </w:rPr>
        <w:t xml:space="preserve"> get pods</w:t>
      </w:r>
      <w:r w:rsidR="00D053DA">
        <w:t>.</w:t>
      </w:r>
    </w:p>
    <w:tbl>
      <w:tblPr>
        <w:tblStyle w:val="TableGrid"/>
        <w:tblW w:w="0" w:type="auto"/>
        <w:tblLook w:val="04A0" w:firstRow="1" w:lastRow="0" w:firstColumn="1" w:lastColumn="0" w:noHBand="0" w:noVBand="1"/>
      </w:tblPr>
      <w:tblGrid>
        <w:gridCol w:w="9350"/>
      </w:tblGrid>
      <w:tr w:rsidR="00D053DA" w14:paraId="4E81D6CB" w14:textId="77777777" w:rsidTr="00DC5C15">
        <w:tc>
          <w:tcPr>
            <w:tcW w:w="9350" w:type="dxa"/>
            <w:shd w:val="clear" w:color="auto" w:fill="333300"/>
            <w:tcMar>
              <w:top w:w="144" w:type="dxa"/>
              <w:left w:w="144" w:type="dxa"/>
              <w:bottom w:w="144" w:type="dxa"/>
              <w:right w:w="144" w:type="dxa"/>
            </w:tcMar>
          </w:tcPr>
          <w:p w14:paraId="314740DC" w14:textId="77777777" w:rsidR="00D053DA" w:rsidRDefault="00D053DA" w:rsidP="00DC5C15">
            <w:pPr>
              <w:pStyle w:val="Code"/>
            </w:pPr>
            <w:r>
              <w:t xml:space="preserve">$ </w:t>
            </w:r>
            <w:proofErr w:type="spellStart"/>
            <w:r>
              <w:t>kubectl</w:t>
            </w:r>
            <w:proofErr w:type="spellEnd"/>
            <w:r>
              <w:t xml:space="preserve"> get pods</w:t>
            </w:r>
          </w:p>
          <w:p w14:paraId="53F1ECE8" w14:textId="77777777" w:rsidR="00737B56" w:rsidRDefault="00737B56" w:rsidP="00DC5C15">
            <w:pPr>
              <w:pStyle w:val="Code"/>
            </w:pPr>
          </w:p>
          <w:p w14:paraId="239D4064" w14:textId="77777777" w:rsidR="00737B56" w:rsidRDefault="00737B56" w:rsidP="00DC5C15">
            <w:pPr>
              <w:pStyle w:val="Code"/>
            </w:pPr>
            <w:r>
              <w:t>NAME                      READY     STATUS     RESTARTS    AGE</w:t>
            </w:r>
          </w:p>
          <w:p w14:paraId="693FC552" w14:textId="2C73BE61" w:rsidR="00737B56" w:rsidRDefault="00737B56" w:rsidP="00DC5C15">
            <w:pPr>
              <w:pStyle w:val="Code"/>
            </w:pPr>
            <w:proofErr w:type="spellStart"/>
            <w:r>
              <w:t>JimsPod</w:t>
            </w:r>
            <w:proofErr w:type="spellEnd"/>
            <w:r>
              <w:t xml:space="preserve">                   1/1       Running    0           </w:t>
            </w:r>
            <w:r w:rsidR="00A539F9">
              <w:t>10m</w:t>
            </w:r>
          </w:p>
        </w:tc>
      </w:tr>
    </w:tbl>
    <w:p w14:paraId="1517FDD7" w14:textId="6F5B64BB" w:rsidR="00D053DA" w:rsidRDefault="00D053DA" w:rsidP="003C4E8B"/>
    <w:p w14:paraId="20343D71" w14:textId="2E8AAC6C" w:rsidR="00A539F9" w:rsidRDefault="00A539F9" w:rsidP="003C4E8B">
      <w:r>
        <w:t xml:space="preserve">To delete a pod (and shut down the app), use </w:t>
      </w:r>
      <w:proofErr w:type="spellStart"/>
      <w:r w:rsidRPr="00A539F9">
        <w:rPr>
          <w:rFonts w:ascii="Consolas" w:hAnsi="Consolas"/>
        </w:rPr>
        <w:t>kubectl</w:t>
      </w:r>
      <w:proofErr w:type="spellEnd"/>
      <w:r w:rsidRPr="00A539F9">
        <w:rPr>
          <w:rFonts w:ascii="Consolas" w:hAnsi="Consolas"/>
        </w:rPr>
        <w:t xml:space="preserve"> delete</w:t>
      </w:r>
      <w:r>
        <w:t>.</w:t>
      </w:r>
    </w:p>
    <w:tbl>
      <w:tblPr>
        <w:tblStyle w:val="TableGrid"/>
        <w:tblW w:w="0" w:type="auto"/>
        <w:tblLook w:val="04A0" w:firstRow="1" w:lastRow="0" w:firstColumn="1" w:lastColumn="0" w:noHBand="0" w:noVBand="1"/>
      </w:tblPr>
      <w:tblGrid>
        <w:gridCol w:w="9350"/>
      </w:tblGrid>
      <w:tr w:rsidR="00A539F9" w14:paraId="267B1BF3" w14:textId="77777777" w:rsidTr="00DC5C15">
        <w:tc>
          <w:tcPr>
            <w:tcW w:w="9350" w:type="dxa"/>
            <w:shd w:val="clear" w:color="auto" w:fill="333300"/>
            <w:tcMar>
              <w:top w:w="144" w:type="dxa"/>
              <w:left w:w="144" w:type="dxa"/>
              <w:bottom w:w="144" w:type="dxa"/>
              <w:right w:w="144" w:type="dxa"/>
            </w:tcMar>
          </w:tcPr>
          <w:p w14:paraId="2DD6DA22" w14:textId="60EB4D42" w:rsidR="00A539F9" w:rsidRDefault="00F91A0C" w:rsidP="00DC5C15">
            <w:pPr>
              <w:pStyle w:val="Code"/>
            </w:pPr>
            <w:r>
              <w:t xml:space="preserve">$ </w:t>
            </w:r>
            <w:proofErr w:type="spellStart"/>
            <w:r>
              <w:t>kubectl</w:t>
            </w:r>
            <w:proofErr w:type="spellEnd"/>
            <w:r>
              <w:t xml:space="preserve"> delete pod </w:t>
            </w:r>
            <w:proofErr w:type="spellStart"/>
            <w:r>
              <w:t>JimsPod</w:t>
            </w:r>
            <w:proofErr w:type="spellEnd"/>
          </w:p>
        </w:tc>
      </w:tr>
    </w:tbl>
    <w:p w14:paraId="190577AA" w14:textId="3DFFC713" w:rsidR="00A539F9" w:rsidRDefault="00A539F9" w:rsidP="003C4E8B"/>
    <w:p w14:paraId="64A58489" w14:textId="77777777" w:rsidR="0092582E" w:rsidRPr="00641FB0" w:rsidRDefault="0092582E" w:rsidP="00E22670"/>
    <w:sectPr w:rsidR="0092582E" w:rsidRPr="00641FB0" w:rsidSect="00AB062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1DC4C" w14:textId="77777777" w:rsidR="00F134AF" w:rsidRDefault="00F134AF" w:rsidP="002C5A0F">
      <w:pPr>
        <w:spacing w:after="0" w:line="240" w:lineRule="auto"/>
      </w:pPr>
      <w:r>
        <w:separator/>
      </w:r>
    </w:p>
  </w:endnote>
  <w:endnote w:type="continuationSeparator" w:id="0">
    <w:p w14:paraId="571CA07D" w14:textId="77777777" w:rsidR="00F134AF" w:rsidRDefault="00F134AF"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22B158EF" w14:textId="77777777" w:rsidR="00AB0629" w:rsidRDefault="00AB06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AD7FD3" w14:textId="77777777" w:rsidR="00AB0629" w:rsidRDefault="00AB0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38306F31" w14:textId="77777777" w:rsidR="00AB0629" w:rsidRDefault="00AB06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268AA3" w14:textId="77777777" w:rsidR="00AB0629" w:rsidRDefault="00AB0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C105B" w14:textId="77777777" w:rsidR="0017746E" w:rsidRDefault="00177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9E7AA" w14:textId="77777777" w:rsidR="00F134AF" w:rsidRDefault="00F134AF" w:rsidP="002C5A0F">
      <w:pPr>
        <w:spacing w:after="0" w:line="240" w:lineRule="auto"/>
      </w:pPr>
      <w:r>
        <w:separator/>
      </w:r>
    </w:p>
  </w:footnote>
  <w:footnote w:type="continuationSeparator" w:id="0">
    <w:p w14:paraId="09B00837" w14:textId="77777777" w:rsidR="00F134AF" w:rsidRDefault="00F134AF"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22116" w14:textId="77777777" w:rsidR="00AB0629" w:rsidRDefault="00AB0629">
    <w:pPr>
      <w:pStyle w:val="Header"/>
    </w:pPr>
    <w:r>
      <w:rPr>
        <w:noProof/>
      </w:rPr>
      <mc:AlternateContent>
        <mc:Choice Requires="wps">
          <w:drawing>
            <wp:anchor distT="0" distB="0" distL="118745" distR="118745" simplePos="0" relativeHeight="251662336" behindDoc="1" locked="0" layoutInCell="1" allowOverlap="0" wp14:anchorId="3DD02420" wp14:editId="7506BEC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15A66E8" w14:textId="72519666"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DD02420"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15A66E8" w14:textId="72519666"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2F9EA" w14:textId="77777777" w:rsidR="002C5A0F" w:rsidRDefault="00AB0629">
    <w:pPr>
      <w:pStyle w:val="Header"/>
    </w:pPr>
    <w:r>
      <w:rPr>
        <w:noProof/>
      </w:rPr>
      <mc:AlternateContent>
        <mc:Choice Requires="wps">
          <w:drawing>
            <wp:anchor distT="0" distB="0" distL="118745" distR="118745" simplePos="0" relativeHeight="251667456" behindDoc="1" locked="0" layoutInCell="1" allowOverlap="0" wp14:anchorId="1ED1F2B9" wp14:editId="7759649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12BE2296" w14:textId="2AEF8A90"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D1F2B9"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12BE2296" w14:textId="2AEF8A90" w:rsidR="00AB0629" w:rsidRDefault="00FF54ED">
                        <w:pPr>
                          <w:pStyle w:val="Header"/>
                          <w:tabs>
                            <w:tab w:val="clear" w:pos="4680"/>
                            <w:tab w:val="clear" w:pos="9360"/>
                          </w:tabs>
                          <w:jc w:val="center"/>
                          <w:rPr>
                            <w:caps/>
                            <w:color w:val="FFFFFF" w:themeColor="background1"/>
                          </w:rPr>
                        </w:pPr>
                        <w:r>
                          <w:rPr>
                            <w:caps/>
                            <w:color w:val="FFFFFF" w:themeColor="background1"/>
                          </w:rPr>
                          <w:t>Module 4: Advanced Docker</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F5531" w14:textId="77777777" w:rsidR="002C5A0F" w:rsidRDefault="00103BE8">
    <w:pPr>
      <w:pStyle w:val="Header"/>
    </w:pPr>
    <w:r>
      <w:rPr>
        <w:noProof/>
      </w:rPr>
      <mc:AlternateContent>
        <mc:Choice Requires="wps">
          <w:drawing>
            <wp:anchor distT="45720" distB="45720" distL="114300" distR="114300" simplePos="0" relativeHeight="251660288" behindDoc="0" locked="0" layoutInCell="1" allowOverlap="1" wp14:anchorId="3B75F131" wp14:editId="36B2BEF1">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23F5E7AC"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75F131"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23F5E7AC"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0253EABD" wp14:editId="6860F733">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53007206"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EABD"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53007206"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6AF8559D" wp14:editId="53F96311">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984910"/>
    <w:multiLevelType w:val="hybridMultilevel"/>
    <w:tmpl w:val="529C7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92C"/>
    <w:rsid w:val="0000489C"/>
    <w:rsid w:val="00016C48"/>
    <w:rsid w:val="00020793"/>
    <w:rsid w:val="00020BB8"/>
    <w:rsid w:val="00023504"/>
    <w:rsid w:val="000270F3"/>
    <w:rsid w:val="00034667"/>
    <w:rsid w:val="0003716F"/>
    <w:rsid w:val="0007046F"/>
    <w:rsid w:val="00073C01"/>
    <w:rsid w:val="00080772"/>
    <w:rsid w:val="000A0920"/>
    <w:rsid w:val="000C13F6"/>
    <w:rsid w:val="000D07CD"/>
    <w:rsid w:val="000D145C"/>
    <w:rsid w:val="000D7122"/>
    <w:rsid w:val="000E5929"/>
    <w:rsid w:val="000F4BCB"/>
    <w:rsid w:val="00103BE8"/>
    <w:rsid w:val="00104AB3"/>
    <w:rsid w:val="00105190"/>
    <w:rsid w:val="0011293D"/>
    <w:rsid w:val="00140B58"/>
    <w:rsid w:val="001435DF"/>
    <w:rsid w:val="001459B1"/>
    <w:rsid w:val="001557E0"/>
    <w:rsid w:val="00165965"/>
    <w:rsid w:val="00166F3E"/>
    <w:rsid w:val="00173859"/>
    <w:rsid w:val="0017746E"/>
    <w:rsid w:val="00190433"/>
    <w:rsid w:val="00195E23"/>
    <w:rsid w:val="001971CB"/>
    <w:rsid w:val="001B5863"/>
    <w:rsid w:val="001D193F"/>
    <w:rsid w:val="001E20E5"/>
    <w:rsid w:val="00203310"/>
    <w:rsid w:val="002068C5"/>
    <w:rsid w:val="002119EB"/>
    <w:rsid w:val="00212608"/>
    <w:rsid w:val="0022025D"/>
    <w:rsid w:val="002203EC"/>
    <w:rsid w:val="00224CEC"/>
    <w:rsid w:val="00225626"/>
    <w:rsid w:val="00232AA7"/>
    <w:rsid w:val="002356D7"/>
    <w:rsid w:val="002449FE"/>
    <w:rsid w:val="00261E6C"/>
    <w:rsid w:val="00290DD0"/>
    <w:rsid w:val="002C2399"/>
    <w:rsid w:val="002C5A0F"/>
    <w:rsid w:val="002C66F6"/>
    <w:rsid w:val="002E3C98"/>
    <w:rsid w:val="002F7CCC"/>
    <w:rsid w:val="002F7E08"/>
    <w:rsid w:val="00310063"/>
    <w:rsid w:val="0031108F"/>
    <w:rsid w:val="0032288A"/>
    <w:rsid w:val="00323C0A"/>
    <w:rsid w:val="00341247"/>
    <w:rsid w:val="003465C3"/>
    <w:rsid w:val="003558D8"/>
    <w:rsid w:val="0036615F"/>
    <w:rsid w:val="003666F0"/>
    <w:rsid w:val="003700BF"/>
    <w:rsid w:val="0037172E"/>
    <w:rsid w:val="003900C1"/>
    <w:rsid w:val="003912CB"/>
    <w:rsid w:val="00391E9D"/>
    <w:rsid w:val="003974D1"/>
    <w:rsid w:val="003A77A4"/>
    <w:rsid w:val="003C4E8B"/>
    <w:rsid w:val="003D099C"/>
    <w:rsid w:val="003D611B"/>
    <w:rsid w:val="003E1A80"/>
    <w:rsid w:val="00434B04"/>
    <w:rsid w:val="00441028"/>
    <w:rsid w:val="0044112C"/>
    <w:rsid w:val="00442B8C"/>
    <w:rsid w:val="00447479"/>
    <w:rsid w:val="0046627C"/>
    <w:rsid w:val="004679CB"/>
    <w:rsid w:val="0048298E"/>
    <w:rsid w:val="00485544"/>
    <w:rsid w:val="00494D25"/>
    <w:rsid w:val="00497AB3"/>
    <w:rsid w:val="004A3257"/>
    <w:rsid w:val="004A3AF7"/>
    <w:rsid w:val="004B557F"/>
    <w:rsid w:val="004B72EE"/>
    <w:rsid w:val="004C6E08"/>
    <w:rsid w:val="004E7FBF"/>
    <w:rsid w:val="004F5F32"/>
    <w:rsid w:val="0052011A"/>
    <w:rsid w:val="00523BFE"/>
    <w:rsid w:val="005248B9"/>
    <w:rsid w:val="00533D9E"/>
    <w:rsid w:val="005446D9"/>
    <w:rsid w:val="00553495"/>
    <w:rsid w:val="00553889"/>
    <w:rsid w:val="00553BCC"/>
    <w:rsid w:val="00554505"/>
    <w:rsid w:val="00560EAF"/>
    <w:rsid w:val="0056207C"/>
    <w:rsid w:val="00565548"/>
    <w:rsid w:val="0056557D"/>
    <w:rsid w:val="00576AD9"/>
    <w:rsid w:val="00582AD8"/>
    <w:rsid w:val="005926DA"/>
    <w:rsid w:val="005A3BAD"/>
    <w:rsid w:val="005B1A9D"/>
    <w:rsid w:val="005B2B8D"/>
    <w:rsid w:val="005B4972"/>
    <w:rsid w:val="005C2B4D"/>
    <w:rsid w:val="005E4D4D"/>
    <w:rsid w:val="005E569D"/>
    <w:rsid w:val="005F7AD8"/>
    <w:rsid w:val="006038BF"/>
    <w:rsid w:val="00610791"/>
    <w:rsid w:val="00612F28"/>
    <w:rsid w:val="00632BD3"/>
    <w:rsid w:val="00641FB0"/>
    <w:rsid w:val="0064268A"/>
    <w:rsid w:val="00666122"/>
    <w:rsid w:val="00670313"/>
    <w:rsid w:val="00683BAB"/>
    <w:rsid w:val="00694A01"/>
    <w:rsid w:val="00695B79"/>
    <w:rsid w:val="00696EDC"/>
    <w:rsid w:val="0069735D"/>
    <w:rsid w:val="006A5533"/>
    <w:rsid w:val="006B4640"/>
    <w:rsid w:val="006E34D2"/>
    <w:rsid w:val="006E4AED"/>
    <w:rsid w:val="007126E5"/>
    <w:rsid w:val="00722725"/>
    <w:rsid w:val="00737B56"/>
    <w:rsid w:val="007405E8"/>
    <w:rsid w:val="0075328B"/>
    <w:rsid w:val="007617D9"/>
    <w:rsid w:val="00780202"/>
    <w:rsid w:val="007B035B"/>
    <w:rsid w:val="007D6F70"/>
    <w:rsid w:val="007E03CE"/>
    <w:rsid w:val="007E6173"/>
    <w:rsid w:val="007F688B"/>
    <w:rsid w:val="008007B1"/>
    <w:rsid w:val="00801BF9"/>
    <w:rsid w:val="00813C1E"/>
    <w:rsid w:val="0082501C"/>
    <w:rsid w:val="008263B3"/>
    <w:rsid w:val="00844821"/>
    <w:rsid w:val="00852E37"/>
    <w:rsid w:val="00854A9D"/>
    <w:rsid w:val="00860A62"/>
    <w:rsid w:val="008675CD"/>
    <w:rsid w:val="00867A40"/>
    <w:rsid w:val="00877E27"/>
    <w:rsid w:val="00892B1B"/>
    <w:rsid w:val="008952E0"/>
    <w:rsid w:val="008A14A9"/>
    <w:rsid w:val="008A4D3A"/>
    <w:rsid w:val="008A533B"/>
    <w:rsid w:val="008B43AF"/>
    <w:rsid w:val="008B443F"/>
    <w:rsid w:val="008B763C"/>
    <w:rsid w:val="008C2302"/>
    <w:rsid w:val="008C5874"/>
    <w:rsid w:val="008E54C7"/>
    <w:rsid w:val="008F0CE1"/>
    <w:rsid w:val="008F4B02"/>
    <w:rsid w:val="008F4D2F"/>
    <w:rsid w:val="009100C5"/>
    <w:rsid w:val="0092582E"/>
    <w:rsid w:val="00960940"/>
    <w:rsid w:val="00961F10"/>
    <w:rsid w:val="00962A51"/>
    <w:rsid w:val="00971256"/>
    <w:rsid w:val="009802D9"/>
    <w:rsid w:val="00994B02"/>
    <w:rsid w:val="009A207F"/>
    <w:rsid w:val="009A3B26"/>
    <w:rsid w:val="009B1215"/>
    <w:rsid w:val="009B3065"/>
    <w:rsid w:val="009C454F"/>
    <w:rsid w:val="009E2894"/>
    <w:rsid w:val="009E325F"/>
    <w:rsid w:val="009E4109"/>
    <w:rsid w:val="009F18CB"/>
    <w:rsid w:val="00A03D36"/>
    <w:rsid w:val="00A5149B"/>
    <w:rsid w:val="00A528C0"/>
    <w:rsid w:val="00A539F9"/>
    <w:rsid w:val="00A53ED9"/>
    <w:rsid w:val="00A72025"/>
    <w:rsid w:val="00A74269"/>
    <w:rsid w:val="00A760CA"/>
    <w:rsid w:val="00A80C93"/>
    <w:rsid w:val="00A97209"/>
    <w:rsid w:val="00AB0629"/>
    <w:rsid w:val="00AB1038"/>
    <w:rsid w:val="00AC63F5"/>
    <w:rsid w:val="00AD6420"/>
    <w:rsid w:val="00AE7C6C"/>
    <w:rsid w:val="00B10290"/>
    <w:rsid w:val="00B14638"/>
    <w:rsid w:val="00B23438"/>
    <w:rsid w:val="00B26E4C"/>
    <w:rsid w:val="00B47EAB"/>
    <w:rsid w:val="00B55EEF"/>
    <w:rsid w:val="00B60564"/>
    <w:rsid w:val="00B91F9E"/>
    <w:rsid w:val="00B94067"/>
    <w:rsid w:val="00B940DB"/>
    <w:rsid w:val="00B9443C"/>
    <w:rsid w:val="00B94D76"/>
    <w:rsid w:val="00BA0C26"/>
    <w:rsid w:val="00BE2F08"/>
    <w:rsid w:val="00BF39E3"/>
    <w:rsid w:val="00BF4977"/>
    <w:rsid w:val="00C05816"/>
    <w:rsid w:val="00C11308"/>
    <w:rsid w:val="00C207C0"/>
    <w:rsid w:val="00C31F3A"/>
    <w:rsid w:val="00C33AB3"/>
    <w:rsid w:val="00C45DC2"/>
    <w:rsid w:val="00C56534"/>
    <w:rsid w:val="00C6062E"/>
    <w:rsid w:val="00C63C60"/>
    <w:rsid w:val="00C90206"/>
    <w:rsid w:val="00CA3159"/>
    <w:rsid w:val="00CA5427"/>
    <w:rsid w:val="00CB0B38"/>
    <w:rsid w:val="00CB0C21"/>
    <w:rsid w:val="00CB11A9"/>
    <w:rsid w:val="00CB1E0A"/>
    <w:rsid w:val="00CD293A"/>
    <w:rsid w:val="00CD442C"/>
    <w:rsid w:val="00CE0273"/>
    <w:rsid w:val="00CE36DF"/>
    <w:rsid w:val="00D01AA5"/>
    <w:rsid w:val="00D053DA"/>
    <w:rsid w:val="00D06262"/>
    <w:rsid w:val="00D50BA5"/>
    <w:rsid w:val="00D52C8B"/>
    <w:rsid w:val="00D60961"/>
    <w:rsid w:val="00D716FC"/>
    <w:rsid w:val="00D760B1"/>
    <w:rsid w:val="00D807E4"/>
    <w:rsid w:val="00D918F8"/>
    <w:rsid w:val="00D93D53"/>
    <w:rsid w:val="00D97899"/>
    <w:rsid w:val="00DA23B8"/>
    <w:rsid w:val="00DB049F"/>
    <w:rsid w:val="00DB4605"/>
    <w:rsid w:val="00DB5B53"/>
    <w:rsid w:val="00DD6F48"/>
    <w:rsid w:val="00DF1863"/>
    <w:rsid w:val="00E02812"/>
    <w:rsid w:val="00E056D3"/>
    <w:rsid w:val="00E122B6"/>
    <w:rsid w:val="00E16C9D"/>
    <w:rsid w:val="00E2070E"/>
    <w:rsid w:val="00E22670"/>
    <w:rsid w:val="00E237CB"/>
    <w:rsid w:val="00E3106F"/>
    <w:rsid w:val="00E378BB"/>
    <w:rsid w:val="00E41739"/>
    <w:rsid w:val="00E43B49"/>
    <w:rsid w:val="00E45157"/>
    <w:rsid w:val="00E50D8A"/>
    <w:rsid w:val="00E64EB3"/>
    <w:rsid w:val="00E676BE"/>
    <w:rsid w:val="00E7085E"/>
    <w:rsid w:val="00E94817"/>
    <w:rsid w:val="00EA2A5B"/>
    <w:rsid w:val="00EA3D80"/>
    <w:rsid w:val="00EA7CF4"/>
    <w:rsid w:val="00EC5CBA"/>
    <w:rsid w:val="00ED2080"/>
    <w:rsid w:val="00EE6582"/>
    <w:rsid w:val="00EF10B8"/>
    <w:rsid w:val="00EF25CE"/>
    <w:rsid w:val="00EF3022"/>
    <w:rsid w:val="00F134AF"/>
    <w:rsid w:val="00F16741"/>
    <w:rsid w:val="00F209B0"/>
    <w:rsid w:val="00F42E9D"/>
    <w:rsid w:val="00F5392C"/>
    <w:rsid w:val="00F57D63"/>
    <w:rsid w:val="00F8041F"/>
    <w:rsid w:val="00F84615"/>
    <w:rsid w:val="00F8714F"/>
    <w:rsid w:val="00F91A0C"/>
    <w:rsid w:val="00F95E6C"/>
    <w:rsid w:val="00FB3E3A"/>
    <w:rsid w:val="00FF5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D8224A"/>
  <w15:chartTrackingRefBased/>
  <w15:docId w15:val="{2C56F364-EE0F-45BF-A086-DDD0A1B3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948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CD2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CD293A"/>
    <w:pPr>
      <w:tabs>
        <w:tab w:val="left" w:pos="360"/>
      </w:tabs>
      <w:spacing w:line="240" w:lineRule="auto"/>
      <w:contextualSpacing/>
    </w:pPr>
    <w:rPr>
      <w:rFonts w:ascii="Consolas" w:hAnsi="Consolas"/>
      <w:color w:val="FFFFFF" w:themeColor="background1"/>
      <w:sz w:val="20"/>
    </w:rPr>
  </w:style>
  <w:style w:type="character" w:customStyle="1" w:styleId="CodeChar">
    <w:name w:val="Code Char"/>
    <w:basedOn w:val="DefaultParagraphFont"/>
    <w:link w:val="Code"/>
    <w:rsid w:val="00CD293A"/>
    <w:rPr>
      <w:rFonts w:ascii="Consolas" w:hAnsi="Consolas"/>
      <w:color w:val="FFFFFF" w:themeColor="background1"/>
      <w:sz w:val="20"/>
    </w:rPr>
  </w:style>
  <w:style w:type="character" w:customStyle="1" w:styleId="Heading3Char">
    <w:name w:val="Heading 3 Char"/>
    <w:basedOn w:val="DefaultParagraphFont"/>
    <w:link w:val="Heading3"/>
    <w:uiPriority w:val="9"/>
    <w:rsid w:val="00E948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che\Documents\Custom%20Office%20Templates\Boot%20Camp%20-%20Participant%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Boot Camp - Participant Guide.dotx</Template>
  <TotalTime>8717</TotalTime>
  <Pages>15</Pages>
  <Words>3041</Words>
  <Characters>17336</Characters>
  <Application>Microsoft Office Word</Application>
  <DocSecurity>0</DocSecurity>
  <Lines>144</Lines>
  <Paragraphs>40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Module 4: Advanced Docker</vt:lpstr>
      <vt:lpstr>Module 4: Advanced Docker</vt:lpstr>
      <vt:lpstr>    Prerequisites</vt:lpstr>
      <vt:lpstr>    Goal</vt:lpstr>
      <vt:lpstr>Docker Images</vt:lpstr>
      <vt:lpstr>Creating an Image Using docker build</vt:lpstr>
      <vt:lpstr>    The Dockerfile</vt:lpstr>
      <vt:lpstr>        The FROM Instruction</vt:lpstr>
      <vt:lpstr>        The Chicken or the Egg - Parent and Base Images</vt:lpstr>
      <vt:lpstr>        Multiple Parents</vt:lpstr>
      <vt:lpstr>        Adding Files from the Context</vt:lpstr>
      <vt:lpstr>        Running Commands</vt:lpstr>
      <vt:lpstr>        Exposing Ports</vt:lpstr>
      <vt:lpstr>        Setting Environment Variables</vt:lpstr>
      <vt:lpstr>        Executing Commands on Container Start</vt:lpstr>
      <vt:lpstr>        Two Forms of ENTRYPOINT and CMD</vt:lpstr>
      <vt:lpstr>        Initialization Scripts</vt:lpstr>
      <vt:lpstr>Creating an Image Using docker commit</vt:lpstr>
    </vt:vector>
  </TitlesOfParts>
  <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4: Advanced Docker</dc:title>
  <dc:subject/>
  <dc:creator>Jim Cheshire</dc:creator>
  <cp:keywords/>
  <dc:description/>
  <cp:lastModifiedBy>Jim Cheshire</cp:lastModifiedBy>
  <cp:revision>268</cp:revision>
  <dcterms:created xsi:type="dcterms:W3CDTF">2018-06-08T17:54:00Z</dcterms:created>
  <dcterms:modified xsi:type="dcterms:W3CDTF">2018-08-15T00:39:00Z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